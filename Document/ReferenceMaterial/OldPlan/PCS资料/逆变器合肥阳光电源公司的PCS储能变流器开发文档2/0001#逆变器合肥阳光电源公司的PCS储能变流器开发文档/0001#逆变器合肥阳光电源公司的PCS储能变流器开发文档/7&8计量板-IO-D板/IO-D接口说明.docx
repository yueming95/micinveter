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rPr>
          <w:rFonts w:cs="Times New Roman"/>
        </w:rPr>
      </w:pPr>
      <w:bookmarkStart w:id="0" w:name="_GoBack"/>
      <w:bookmarkEnd w:id="0"/>
      <w:r>
        <w:t>IO-D</w:t>
      </w:r>
      <w:r>
        <w:rPr>
          <w:rFonts w:hint="eastAsia" w:cs="宋体"/>
        </w:rPr>
        <w:t>接口说明书</w:t>
      </w:r>
    </w:p>
    <w:p>
      <w:pPr>
        <w:pStyle w:val="8"/>
        <w:jc w:val="left"/>
        <w:rPr>
          <w:rFonts w:cs="Times New Roman"/>
        </w:rPr>
      </w:pPr>
      <w:r>
        <w:t>1</w:t>
      </w:r>
      <w:r>
        <w:rPr>
          <w:rFonts w:hint="eastAsia" w:cs="宋体"/>
        </w:rPr>
        <w:t>、</w:t>
      </w:r>
      <w:r>
        <w:t>PCB</w:t>
      </w:r>
      <w:r>
        <w:rPr>
          <w:rFonts w:hint="eastAsia" w:cs="宋体"/>
        </w:rPr>
        <w:t>布局图</w:t>
      </w:r>
    </w:p>
    <w:p>
      <w:pPr>
        <w:jc w:val="center"/>
        <w:rPr>
          <w:rFonts w:ascii="宋体"/>
        </w:rPr>
      </w:pPr>
      <w:r>
        <w:rPr>
          <w:rFonts w:ascii="宋体"/>
        </w:rPr>
        <w:drawing>
          <wp:inline distT="0" distB="0" distL="114300" distR="114300">
            <wp:extent cx="5467350" cy="5362575"/>
            <wp:effectExtent l="0" t="0" r="0" b="952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/>
        </w:rPr>
      </w:pPr>
      <w:r>
        <w:rPr>
          <w:rFonts w:ascii="宋体" w:hAnsi="宋体" w:cs="宋体"/>
        </w:rPr>
        <w:t>IO-D</w:t>
      </w:r>
      <w:r>
        <w:rPr>
          <w:rFonts w:hint="eastAsia" w:ascii="宋体" w:hAnsi="宋体" w:cs="宋体"/>
        </w:rPr>
        <w:t>布局图</w:t>
      </w:r>
    </w:p>
    <w:p>
      <w:pPr>
        <w:jc w:val="center"/>
        <w:rPr>
          <w:rFonts w:ascii="宋体"/>
        </w:rPr>
      </w:pPr>
    </w:p>
    <w:p>
      <w:pPr>
        <w:jc w:val="center"/>
        <w:rPr>
          <w:rFonts w:ascii="宋体"/>
        </w:rPr>
      </w:pPr>
    </w:p>
    <w:p>
      <w:pPr>
        <w:jc w:val="center"/>
        <w:rPr>
          <w:rFonts w:ascii="宋体"/>
        </w:rPr>
      </w:pPr>
    </w:p>
    <w:p>
      <w:pPr>
        <w:jc w:val="center"/>
        <w:rPr>
          <w:rFonts w:ascii="宋体"/>
        </w:rPr>
      </w:pPr>
    </w:p>
    <w:p>
      <w:pPr>
        <w:jc w:val="center"/>
        <w:rPr>
          <w:rFonts w:ascii="宋体"/>
        </w:rPr>
      </w:pPr>
    </w:p>
    <w:p>
      <w:pPr>
        <w:jc w:val="center"/>
        <w:rPr>
          <w:rFonts w:ascii="宋体"/>
        </w:rPr>
      </w:pPr>
    </w:p>
    <w:p>
      <w:pPr>
        <w:jc w:val="center"/>
        <w:rPr>
          <w:rFonts w:ascii="宋体"/>
        </w:rPr>
      </w:pPr>
    </w:p>
    <w:p>
      <w:pPr>
        <w:jc w:val="center"/>
        <w:rPr>
          <w:rFonts w:ascii="宋体"/>
        </w:rPr>
      </w:pPr>
    </w:p>
    <w:p>
      <w:pPr>
        <w:jc w:val="center"/>
      </w:pPr>
    </w:p>
    <w:p>
      <w:pPr>
        <w:pStyle w:val="7"/>
        <w:jc w:val="left"/>
        <w:rPr>
          <w:rFonts w:cs="Times New Roman"/>
          <w:sz w:val="24"/>
          <w:szCs w:val="24"/>
        </w:rPr>
      </w:pPr>
      <w:r>
        <w:rPr>
          <w:sz w:val="24"/>
          <w:szCs w:val="24"/>
        </w:rPr>
        <w:t>1.1</w:t>
      </w:r>
      <w:r>
        <w:rPr>
          <w:rFonts w:hint="eastAsia" w:cs="宋体"/>
          <w:sz w:val="24"/>
          <w:szCs w:val="24"/>
        </w:rPr>
        <w:t>主板</w:t>
      </w:r>
    </w:p>
    <w:p>
      <w:pPr>
        <w:rPr>
          <w:rFonts w:ascii="宋体" w:cs="宋体"/>
        </w:rPr>
      </w:pPr>
    </w:p>
    <w:p>
      <w:pPr>
        <w:rPr>
          <w:rFonts w:ascii="宋体" w:cs="宋体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800100" cy="409575"/>
                <wp:effectExtent l="4445" t="4445" r="14605" b="271780"/>
                <wp:wrapNone/>
                <wp:docPr id="12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wedgeRoundRectCallout">
                          <a:avLst>
                            <a:gd name="adj1" fmla="val 41176"/>
                            <a:gd name="adj2" fmla="val 112324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24V</w:t>
                            </w:r>
                            <w:r>
                              <w:rPr>
                                <w:rFonts w:hint="eastAsia" w:cs="宋体"/>
                              </w:rPr>
                              <w:t>电源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62" type="#_x0000_t62" style="position:absolute;left:0pt;margin-left:360pt;margin-top:0pt;height:32.25pt;width:63pt;z-index:251670528;mso-width-relative:page;mso-height-relative:page;" fillcolor="#FFFF00" filled="t" stroked="t" coordsize="21600,21600" o:gfxdata="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0jYv91gAAAAcBAAAPAAAAAAAAAAEA&#10;IAAAACIAAABkcnMvZG93bnJldi54bWxQSwECFAAUAAAACACHTuJAAA8Q00oCAAC2BAAADgAAAAAA&#10;AAABACAAAAAlAQAAZHJzL2Uyb0RvYy54bWxQSwUGAAAAAAYABgBZAQAA4QUAAAAA&#10;" adj="19694,35062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24V</w:t>
                      </w:r>
                      <w:r>
                        <w:rPr>
                          <w:rFonts w:hint="eastAsia" w:cs="宋体"/>
                        </w:rPr>
                        <w:t>电源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571500" cy="409575"/>
                <wp:effectExtent l="4445" t="4445" r="14605" b="290830"/>
                <wp:wrapNone/>
                <wp:docPr id="2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9575"/>
                        </a:xfrm>
                        <a:prstGeom prst="wedgeRoundRectCallout">
                          <a:avLst>
                            <a:gd name="adj1" fmla="val 41176"/>
                            <a:gd name="adj2" fmla="val 112324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NET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62" type="#_x0000_t62" style="position:absolute;left:0pt;margin-left:306pt;margin-top:0pt;height:32.25pt;width:45pt;z-index:251660288;mso-width-relative:page;mso-height-relative:page;" fillcolor="#FFFF00" filled="t" stroked="t" coordsize="21600,21600" o:gfxdata="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0Ia9y1gAAAAcBAAAPAAAAAAAAAAEA&#10;IAAAACIAAABkcnMvZG93bnJldi54bWxQSwECFAAUAAAACACHTuJAFkXK8UoCAAC1BAAADgAAAAAA&#10;AAABACAAAAAlAQAAZHJzL2Uyb0RvYy54bWxQSwUGAAAAAAYABgBZAQAA4QUAAAAA&#10;" adj="19694,35062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NET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571500" cy="409575"/>
                <wp:effectExtent l="4445" t="4445" r="14605" b="290830"/>
                <wp:wrapNone/>
                <wp:docPr id="1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9575"/>
                        </a:xfrm>
                        <a:prstGeom prst="wedgeRoundRectCallout">
                          <a:avLst>
                            <a:gd name="adj1" fmla="val 50000"/>
                            <a:gd name="adj2" fmla="val 112324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 xml:space="preserve">CAN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4" o:spid="_x0000_s1026" o:spt="62" type="#_x0000_t62" style="position:absolute;left:0pt;margin-left:189pt;margin-top:0pt;height:32.25pt;width:45pt;z-index:251669504;mso-width-relative:page;mso-height-relative:page;" fillcolor="#FFFF00" filled="t" stroked="t" coordsize="21600,21600" o:gfxdata="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PyCmrXAAAABwEAAA8AAAAAAAAA&#10;AQAgAAAAIgAAAGRycy9kb3ducmV2LnhtbFBLAQIUABQAAAAIAIdO4kAIJOa5SwIAALYEAAAOAAAA&#10;AAAAAAEAIAAAACYBAABkcnMvZTJvRG9jLnhtbFBLBQYAAAAABgAGAFkBAADjBQAAAAA=&#10;" adj="21600,35062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 xml:space="preserve">CAN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457200" cy="409575"/>
                <wp:effectExtent l="4445" t="4445" r="14605" b="290830"/>
                <wp:wrapNone/>
                <wp:docPr id="10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09575"/>
                        </a:xfrm>
                        <a:prstGeom prst="wedgeRoundRectCallout">
                          <a:avLst>
                            <a:gd name="adj1" fmla="val 50000"/>
                            <a:gd name="adj2" fmla="val 112324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 xml:space="preserve">DI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62" type="#_x0000_t62" style="position:absolute;left:0pt;margin-left:99pt;margin-top:0pt;height:32.25pt;width:36pt;z-index:251668480;mso-width-relative:page;mso-height-relative:page;" fillcolor="#FFFF00" filled="t" stroked="t" coordsize="21600,21600" o:gfxdata="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4t9Z9cAAAAHAQAADwAAAAAAAAABACAA&#10;AAAiAAAAZHJzL2Rvd25yZXYueG1sUEsBAhQAFAAAAAgAh07iQH/eY6RHAgAAtgQAAA4AAAAAAAAA&#10;AQAgAAAAJgEAAGRycy9lMm9Eb2MueG1sUEsFBgAAAAAGAAYAWQEAAN8FAAAAAA==&#10;" adj="21600,35062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 xml:space="preserve">DI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685800" cy="409575"/>
                <wp:effectExtent l="4445" t="4445" r="14605" b="290830"/>
                <wp:wrapNone/>
                <wp:docPr id="1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09575"/>
                        </a:xfrm>
                        <a:prstGeom prst="wedgeRoundRectCallout">
                          <a:avLst>
                            <a:gd name="adj1" fmla="val 50000"/>
                            <a:gd name="adj2" fmla="val 112324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 w:cs="宋体"/>
                              </w:rPr>
                              <w:t>继电器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62" type="#_x0000_t62" style="position:absolute;left:0pt;margin-left:18pt;margin-top:0pt;height:32.25pt;width:54pt;z-index:251659264;mso-width-relative:page;mso-height-relative:page;" fillcolor="#FFFF00" filled="t" stroked="t" coordsize="21600,21600" o:gfxdata="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0JCv11gAAAAYBAAAPAAAAAAAAAAEAIAAA&#10;ACIAAABkcnMvZG93bnJldi54bWxQSwECFAAUAAAACACHTuJAHpD130cCAAC1BAAADgAAAAAAAAAB&#10;ACAAAAAlAQAAZHJzL2Uyb0RvYy54bWxQSwUGAAAAAAYABgBZAQAA3gUAAAAA&#10;" adj="21600,35062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cs="宋体"/>
                        </w:rPr>
                        <w:t>继电器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宋体" w:cs="宋体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407670</wp:posOffset>
                </wp:positionV>
                <wp:extent cx="323850" cy="771525"/>
                <wp:effectExtent l="4445" t="4445" r="14605" b="5080"/>
                <wp:wrapNone/>
                <wp:docPr id="9" name="自选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771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alpha val="3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EEECE1"/>
                              </w:rPr>
                            </w:pPr>
                            <w:r>
                              <w:rPr>
                                <w:rFonts w:hint="eastAsia" w:cs="宋体"/>
                                <w:color w:val="EEECE1"/>
                              </w:rPr>
                              <w:t>通讯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7" o:spid="_x0000_s1026" o:spt="2" style="position:absolute;left:0pt;margin-left:370.5pt;margin-top:32.1pt;height:60.75pt;width:25.5pt;z-index:251667456;mso-width-relative:page;mso-height-relative:page;" fillcolor="#F79646" filled="t" stroked="t" coordsize="21600,21600" arcsize="0.166666666666667" o:gfxdata="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loJ3fZAAAACgEAAA8AAAAAAAAAAQAgAAAAIgAAAGRycy9kb3ducmV2&#10;LnhtbFBLAQIUABQAAAAIAIdO4kCpdttoNAIAAHYEAAAOAAAAAAAAAAEAIAAAACgBAABkcnMvZTJv&#10;RG9jLnhtbFBLBQYAAAAABgAGAFkBAADOBQAAAAA=&#10;">
                <v:fill on="t" opacity="19661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EEECE1"/>
                        </w:rPr>
                      </w:pPr>
                      <w:r>
                        <w:rPr>
                          <w:rFonts w:hint="eastAsia" w:cs="宋体"/>
                          <w:color w:val="EEECE1"/>
                        </w:rPr>
                        <w:t>通讯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rPr>
          <w:rFonts w:ascii="宋体" w:cs="宋体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1287780</wp:posOffset>
                </wp:positionV>
                <wp:extent cx="685800" cy="295275"/>
                <wp:effectExtent l="4445" t="4445" r="14605" b="5080"/>
                <wp:wrapNone/>
                <wp:docPr id="15" name="自选图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alpha val="3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EEECE1"/>
                              </w:rPr>
                            </w:pPr>
                            <w:r>
                              <w:rPr>
                                <w:color w:val="EEECE1"/>
                              </w:rPr>
                              <w:t>FLASH</w:t>
                            </w:r>
                          </w:p>
                          <w:p>
                            <w:pPr>
                              <w:ind w:firstLine="420" w:firstLineChars="200"/>
                            </w:pPr>
                            <w:r>
                              <w:rPr>
                                <w:rFonts w:hint="eastAsia" w:cs="宋体"/>
                                <w:color w:val="EEECE1"/>
                              </w:rPr>
                              <w:t>电源</w:t>
                            </w:r>
                            <w:r>
                              <w:rPr>
                                <w:color w:val="EEECE1"/>
                              </w:rPr>
                              <w:t>rtc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8" o:spid="_x0000_s1026" o:spt="2" style="position:absolute;left:0pt;margin-left:324pt;margin-top:101.4pt;height:23.25pt;width:54pt;z-index:251672576;mso-width-relative:page;mso-height-relative:page;" fillcolor="#F79646" filled="t" stroked="t" coordsize="21600,21600" arcsize="0.166666666666667" o:gfxdata="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ZQT/3ZAAAACwEAAA8AAAAAAAAAAQAgAAAAIgAAAGRycy9kb3ducmV2&#10;LnhtbFBLAQIUABQAAAAIAIdO4kAa4OWWNAIAAHcEAAAOAAAAAAAAAAEAIAAAACgBAABkcnMvZTJv&#10;RG9jLnhtbFBLBQYAAAAABgAGAFkBAADOBQAAAAA=&#10;">
                <v:fill on="t" opacity="19661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EEECE1"/>
                        </w:rPr>
                      </w:pPr>
                      <w:r>
                        <w:rPr>
                          <w:color w:val="EEECE1"/>
                        </w:rPr>
                        <w:t>FLASH</w:t>
                      </w:r>
                    </w:p>
                    <w:p>
                      <w:pPr>
                        <w:ind w:firstLine="420" w:firstLineChars="200"/>
                      </w:pPr>
                      <w:r>
                        <w:rPr>
                          <w:rFonts w:hint="eastAsia" w:cs="宋体"/>
                          <w:color w:val="EEECE1"/>
                        </w:rPr>
                        <w:t>电源</w:t>
                      </w:r>
                      <w:r>
                        <w:rPr>
                          <w:color w:val="EEECE1"/>
                        </w:rPr>
                        <w:t>rtc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990600</wp:posOffset>
                </wp:positionV>
                <wp:extent cx="571500" cy="295275"/>
                <wp:effectExtent l="4445" t="5080" r="14605" b="4445"/>
                <wp:wrapNone/>
                <wp:docPr id="8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alpha val="3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EEECE1"/>
                              </w:rPr>
                            </w:pPr>
                            <w:r>
                              <w:rPr>
                                <w:color w:val="EEECE1"/>
                              </w:rPr>
                              <w:t>RTC</w:t>
                            </w:r>
                          </w:p>
                          <w:p>
                            <w:pPr>
                              <w:ind w:firstLine="420" w:firstLineChars="200"/>
                            </w:pPr>
                            <w:r>
                              <w:rPr>
                                <w:rFonts w:hint="eastAsia" w:cs="宋体"/>
                                <w:color w:val="EEECE1"/>
                              </w:rPr>
                              <w:t>电源</w:t>
                            </w:r>
                            <w:r>
                              <w:rPr>
                                <w:color w:val="EEECE1"/>
                              </w:rPr>
                              <w:t>rtc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9" o:spid="_x0000_s1026" o:spt="2" style="position:absolute;left:0pt;margin-left:243pt;margin-top:78pt;height:23.25pt;width:45pt;z-index:251666432;mso-width-relative:page;mso-height-relative:page;" fillcolor="#F79646" filled="t" stroked="t" coordsize="21600,21600" arcsize="0.166666666666667" o:gfxdata="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hvHVc9cAAAALAQAADwAAAAAAAAABACAAAAAiAAAAZHJzL2Rvd25yZXYueG1s&#10;UEsBAhQAFAAAAAgAh07iQLAXqhwyAgAAdgQAAA4AAAAAAAAAAQAgAAAAJgEAAGRycy9lMm9Eb2Mu&#10;eG1sUEsFBgAAAAAGAAYAWQEAAMoFAAAAAA==&#10;">
                <v:fill on="t" opacity="19661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EEECE1"/>
                        </w:rPr>
                      </w:pPr>
                      <w:r>
                        <w:rPr>
                          <w:color w:val="EEECE1"/>
                        </w:rPr>
                        <w:t>RTC</w:t>
                      </w:r>
                    </w:p>
                    <w:p>
                      <w:pPr>
                        <w:ind w:firstLine="420" w:firstLineChars="200"/>
                      </w:pPr>
                      <w:r>
                        <w:rPr>
                          <w:rFonts w:hint="eastAsia" w:cs="宋体"/>
                          <w:color w:val="EEECE1"/>
                        </w:rPr>
                        <w:t>电源</w:t>
                      </w:r>
                      <w:r>
                        <w:rPr>
                          <w:color w:val="EEECE1"/>
                        </w:rPr>
                        <w:t>rtc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1684020</wp:posOffset>
                </wp:positionV>
                <wp:extent cx="685800" cy="295275"/>
                <wp:effectExtent l="4445" t="4445" r="14605" b="5080"/>
                <wp:wrapNone/>
                <wp:docPr id="7" name="自选图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alpha val="3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EEECE1"/>
                              </w:rPr>
                            </w:pPr>
                            <w:r>
                              <w:rPr>
                                <w:color w:val="EEECE1"/>
                              </w:rPr>
                              <w:t>FRAMMM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0" o:spid="_x0000_s1026" o:spt="2" style="position:absolute;left:0pt;margin-left:342pt;margin-top:132.6pt;height:23.25pt;width:54pt;z-index:251665408;mso-width-relative:page;mso-height-relative:page;" fillcolor="#F79646" filled="t" stroked="t" coordsize="21600,21600" arcsize="0.166666666666667" o:gfxdata="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dwwqLaAAAACwEAAA8AAAAAAAAAAQAgAAAAIgAAAGRycy9kb3ducmV2&#10;LnhtbFBLAQIUABQAAAAIAIdO4kD/OlqpMwIAAHcEAAAOAAAAAAAAAAEAIAAAACkBAABkcnMvZTJv&#10;RG9jLnhtbFBLBQYAAAAABgAGAFkBAADOBQAAAAA=&#10;">
                <v:fill on="t" opacity="19661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EEECE1"/>
                        </w:rPr>
                      </w:pPr>
                      <w:r>
                        <w:rPr>
                          <w:color w:val="EEECE1"/>
                        </w:rPr>
                        <w:t>FRAMMM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1981200</wp:posOffset>
                </wp:positionV>
                <wp:extent cx="571500" cy="295275"/>
                <wp:effectExtent l="4445" t="5080" r="14605" b="4445"/>
                <wp:wrapNone/>
                <wp:docPr id="6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alpha val="3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EEECE1"/>
                              </w:rPr>
                            </w:pPr>
                            <w:r>
                              <w:rPr>
                                <w:color w:val="EEECE1"/>
                              </w:rPr>
                              <w:t>ARM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11" o:spid="_x0000_s1026" o:spt="2" style="position:absolute;left:0pt;margin-left:306pt;margin-top:156pt;height:23.25pt;width:45pt;z-index:251664384;mso-width-relative:page;mso-height-relative:page;" fillcolor="#F79646" filled="t" stroked="t" coordsize="21600,21600" arcsize="0.166666666666667" o:gfxdata="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4oE7O2AAAAAsBAAAPAAAAAAAAAAEAIAAAACIAAABkcnMvZG93bnJldi54&#10;bWxQSwECFAAUAAAACACHTuJADUuYpTMCAAB3BAAADgAAAAAAAAABACAAAAAnAQAAZHJzL2Uyb0Rv&#10;Yy54bWxQSwUGAAAAAAYABgBZAQAAzAUAAAAA&#10;">
                <v:fill on="t" opacity="19661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EEECE1"/>
                        </w:rPr>
                      </w:pPr>
                      <w:r>
                        <w:rPr>
                          <w:color w:val="EEECE1"/>
                        </w:rPr>
                        <w:t>ARM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2872740</wp:posOffset>
                </wp:positionV>
                <wp:extent cx="800100" cy="409575"/>
                <wp:effectExtent l="4445" t="234315" r="14605" b="22860"/>
                <wp:wrapNone/>
                <wp:docPr id="3" name="自选图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wedgeRoundRectCallout">
                          <a:avLst>
                            <a:gd name="adj1" fmla="val 1306"/>
                            <a:gd name="adj2" fmla="val -103954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RS485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2" o:spid="_x0000_s1026" o:spt="62" type="#_x0000_t62" style="position:absolute;left:0pt;margin-left:27pt;margin-top:226.2pt;height:32.25pt;width:63pt;z-index:251661312;mso-width-relative:page;mso-height-relative:page;" fillcolor="#FFFF00" filled="t" stroked="t" coordsize="21600,21600" o:gfxdata="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2YWu72AAAAAoBAAAPAAAAAAAA&#10;AAEAIAAAACIAAABkcnMvZG93bnJldi54bWxQSwECFAAUAAAACACHTuJAgfzK30sCAAC2BAAADgAA&#10;AAAAAAABACAAAAAnAQAAZHJzL2Uyb0RvYy54bWxQSwUGAAAAAAYABgBZAQAA5AUAAAAA&#10;" adj="11082,-1165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RS485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cs="宋体"/>
        </w:rPr>
        <w:drawing>
          <wp:inline distT="0" distB="0" distL="114300" distR="114300">
            <wp:extent cx="5657850" cy="2847975"/>
            <wp:effectExtent l="0" t="0" r="0" b="952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99060</wp:posOffset>
                </wp:positionV>
                <wp:extent cx="685800" cy="409575"/>
                <wp:effectExtent l="4445" t="254635" r="14605" b="21590"/>
                <wp:wrapNone/>
                <wp:docPr id="14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09575"/>
                        </a:xfrm>
                        <a:prstGeom prst="wedgeRoundRectCallout">
                          <a:avLst>
                            <a:gd name="adj1" fmla="val -12606"/>
                            <a:gd name="adj2" fmla="val -108606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5V</w:t>
                            </w:r>
                            <w:r>
                              <w:rPr>
                                <w:rFonts w:hint="eastAsia" w:cs="宋体"/>
                              </w:rPr>
                              <w:t>输出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3" o:spid="_x0000_s1026" o:spt="62" type="#_x0000_t62" style="position:absolute;left:0pt;margin-left:378pt;margin-top:7.8pt;height:32.25pt;width:54pt;z-index:251671552;mso-width-relative:page;mso-height-relative:page;" fillcolor="#FFFF00" filled="t" stroked="t" coordsize="21600,21600" o:gfxdata="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5wHc1QAAAAkBAAAPAAAAAAAAAAEA&#10;IAAAACIAAABkcnMvZG93bnJldi54bWxQSwECFAAUAAAACACHTuJAggws6ksCAAC5BAAADgAAAAAA&#10;AAABACAAAAAkAQAAZHJzL2Uyb0RvYy54bWxQSwUGAAAAAAYABgBZAQAA4QUAAAAA&#10;" adj="8077,-12659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5V</w:t>
                      </w:r>
                      <w:r>
                        <w:rPr>
                          <w:rFonts w:hint="eastAsia" w:cs="宋体"/>
                        </w:rPr>
                        <w:t>输出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0</wp:posOffset>
                </wp:positionV>
                <wp:extent cx="571500" cy="409575"/>
                <wp:effectExtent l="4445" t="257175" r="14605" b="19050"/>
                <wp:wrapNone/>
                <wp:docPr id="13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9575"/>
                        </a:xfrm>
                        <a:prstGeom prst="wedgeRoundRectCallout">
                          <a:avLst>
                            <a:gd name="adj1" fmla="val -12606"/>
                            <a:gd name="adj2" fmla="val -108606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 w:cs="宋体"/>
                              </w:rPr>
                              <w:t>光照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4" o:spid="_x0000_s1026" o:spt="62" type="#_x0000_t62" style="position:absolute;left:0pt;margin-left:234pt;margin-top:0pt;height:32.25pt;width:45pt;z-index:251670528;mso-width-relative:page;mso-height-relative:page;" fillcolor="#FFFF00" filled="t" stroked="t" coordsize="21600,21600" o:gfxdata="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4TkIu1QAAAAcBAAAPAAAAAAAAAAEA&#10;IAAAACIAAABkcnMvZG93bnJldi54bWxQSwECFAAUAAAACACHTuJAu+ty5EsCAAC5BAAADgAAAAAA&#10;AAABACAAAAAkAQAAZHJzL2Uyb0RvYy54bWxQSwUGAAAAAAYABgBZAQAA4QUAAAAA&#10;" adj="8077,-12659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cs="宋体"/>
                        </w:rPr>
                        <w:t>光照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571500" cy="409575"/>
                <wp:effectExtent l="4445" t="257175" r="14605" b="19050"/>
                <wp:wrapNone/>
                <wp:docPr id="5" name="自选图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9575"/>
                        </a:xfrm>
                        <a:prstGeom prst="wedgeRoundRectCallout">
                          <a:avLst>
                            <a:gd name="adj1" fmla="val -12606"/>
                            <a:gd name="adj2" fmla="val -108606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ADC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5" o:spid="_x0000_s1026" o:spt="62" type="#_x0000_t62" style="position:absolute;left:0pt;margin-left:171pt;margin-top:0pt;height:32.25pt;width:45pt;z-index:251663360;mso-width-relative:page;mso-height-relative:page;" fillcolor="#FFFF00" filled="t" stroked="t" coordsize="21600,21600" o:gfxdata="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9Jr83tUAAAAHAQAADwAAAAAAAAABACAA&#10;AAAiAAAAZHJzL2Rvd25yZXYueG1sUEsBAhQAFAAAAAgAh07iQISCf5VJAgAAuAQAAA4AAAAAAAAA&#10;AQAgAAAAJAEAAGRycy9lMm9Eb2MueG1sUEsFBgAAAAAGAAYAWQEAAN8FAAAAAA==&#10;" adj="8077,-12659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ADC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685800" cy="396240"/>
                <wp:effectExtent l="4445" t="303530" r="14605" b="5080"/>
                <wp:wrapNone/>
                <wp:docPr id="4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96240"/>
                        </a:xfrm>
                        <a:prstGeom prst="wedgeRoundRectCallout">
                          <a:avLst>
                            <a:gd name="adj1" fmla="val 15370"/>
                            <a:gd name="adj2" fmla="val -122435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PT100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6" o:spid="_x0000_s1026" o:spt="62" type="#_x0000_t62" style="position:absolute;left:0pt;margin-left:99pt;margin-top:0pt;height:31.2pt;width:54pt;z-index:251662336;mso-width-relative:page;mso-height-relative:page;" fillcolor="#FFFF00" filled="t" stroked="t" coordsize="21600,21600" o:gfxdata="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8V+o9gAAAAHAQAADwAA&#10;AAAAAAABACAAAAAiAAAAZHJzL2Rvd25yZXYueG1sUEsBAhQAFAAAAAgAh07iQCfmlUpPAgAAtwQA&#10;AA4AAAAAAAAAAQAgAAAAJwEAAGRycy9lMm9Eb2MueG1sUEsFBgAAAAAGAAYAWQEAAOgFAAAAAA==&#10;" adj="14120,-15646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PT100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宋体" w:cs="宋体"/>
        </w:rPr>
      </w:pPr>
    </w:p>
    <w:p>
      <w:pPr>
        <w:ind w:firstLine="420"/>
        <w:jc w:val="center"/>
      </w:pPr>
    </w:p>
    <w:p>
      <w:pPr>
        <w:numPr>
          <w:ilvl w:val="0"/>
          <w:numId w:val="1"/>
        </w:numPr>
      </w:pPr>
      <w:r>
        <w:rPr>
          <w:rFonts w:hint="eastAsia" w:cs="宋体"/>
        </w:rPr>
        <w:t>电源接口：</w:t>
      </w:r>
    </w:p>
    <w:p>
      <w:pPr>
        <w:ind w:left="409" w:leftChars="195" w:firstLine="420" w:firstLineChars="200"/>
      </w:pPr>
      <w:r>
        <w:t>1</w:t>
      </w:r>
      <w:r>
        <w:rPr>
          <w:rFonts w:hint="eastAsia" w:cs="宋体"/>
        </w:rPr>
        <w:t>、</w:t>
      </w:r>
      <w:r>
        <w:t>24V</w:t>
      </w:r>
      <w:r>
        <w:rPr>
          <w:rFonts w:hint="eastAsia" w:cs="宋体"/>
        </w:rPr>
        <w:t>电源输入口</w:t>
      </w:r>
      <w:r>
        <w:t>P5</w:t>
      </w:r>
    </w:p>
    <w:p>
      <w:pPr>
        <w:ind w:left="410"/>
        <w:jc w:val="center"/>
      </w:pPr>
      <w:r>
        <w:drawing>
          <wp:inline distT="0" distB="0" distL="114300" distR="114300">
            <wp:extent cx="2790825" cy="1790700"/>
            <wp:effectExtent l="0" t="0" r="9525" b="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09" w:leftChars="195" w:firstLine="3465" w:firstLineChars="1650"/>
      </w:pPr>
      <w:r>
        <w:t>DC24V</w:t>
      </w:r>
      <w:r>
        <w:rPr>
          <w:rFonts w:hint="eastAsia" w:cs="宋体"/>
        </w:rPr>
        <w:t>是正，</w:t>
      </w:r>
      <w:r>
        <w:t>GND</w:t>
      </w:r>
      <w:r>
        <w:rPr>
          <w:rFonts w:hint="eastAsia" w:cs="宋体"/>
        </w:rPr>
        <w:t>是负。</w:t>
      </w:r>
    </w:p>
    <w:p>
      <w:pPr>
        <w:ind w:left="410" w:firstLine="435"/>
      </w:pPr>
      <w:r>
        <w:t>2</w:t>
      </w:r>
      <w:r>
        <w:rPr>
          <w:rFonts w:hint="eastAsia" w:cs="宋体"/>
        </w:rPr>
        <w:t>、</w:t>
      </w:r>
      <w:r>
        <w:t>5V</w:t>
      </w:r>
      <w:r>
        <w:rPr>
          <w:rFonts w:hint="eastAsia" w:cs="宋体"/>
        </w:rPr>
        <w:t>电源输出口</w:t>
      </w:r>
    </w:p>
    <w:p>
      <w:pPr>
        <w:ind w:left="410" w:firstLine="435"/>
        <w:jc w:val="center"/>
      </w:pPr>
      <w:r>
        <w:drawing>
          <wp:inline distT="0" distB="0" distL="114300" distR="114300">
            <wp:extent cx="3048000" cy="175260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 w:firstLine="435"/>
        <w:jc w:val="center"/>
      </w:pPr>
      <w:r>
        <w:t>DC5V</w:t>
      </w:r>
      <w:r>
        <w:rPr>
          <w:rFonts w:hint="eastAsia" w:cs="宋体"/>
        </w:rPr>
        <w:t>是正，</w:t>
      </w:r>
      <w:r>
        <w:t>GND</w:t>
      </w:r>
      <w:r>
        <w:rPr>
          <w:rFonts w:hint="eastAsia" w:cs="宋体"/>
        </w:rPr>
        <w:t>是负，</w:t>
      </w:r>
      <w:r>
        <w:t>GROUNG</w:t>
      </w:r>
      <w:r>
        <w:rPr>
          <w:rFonts w:hint="eastAsia" w:cs="宋体"/>
        </w:rPr>
        <w:t>接机壳地</w:t>
      </w:r>
    </w:p>
    <w:p>
      <w:pPr>
        <w:ind w:left="410" w:firstLine="435"/>
        <w:jc w:val="center"/>
      </w:pPr>
    </w:p>
    <w:p>
      <w:pPr>
        <w:ind w:left="410" w:firstLine="435"/>
        <w:jc w:val="center"/>
      </w:pPr>
    </w:p>
    <w:p>
      <w:pPr>
        <w:numPr>
          <w:ilvl w:val="0"/>
          <w:numId w:val="1"/>
        </w:numPr>
      </w:pPr>
      <w:r>
        <w:t>CAN</w:t>
      </w:r>
      <w:r>
        <w:rPr>
          <w:rFonts w:hint="eastAsia" w:cs="宋体"/>
        </w:rPr>
        <w:t>口</w:t>
      </w:r>
    </w:p>
    <w:p>
      <w:pPr>
        <w:ind w:left="410"/>
        <w:jc w:val="center"/>
      </w:pPr>
      <w:r>
        <w:drawing>
          <wp:inline distT="0" distB="0" distL="114300" distR="114300">
            <wp:extent cx="4562475" cy="2400300"/>
            <wp:effectExtent l="0" t="0" r="9525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/>
        <w:jc w:val="center"/>
      </w:pPr>
      <w:r>
        <w:t>CAN1H</w:t>
      </w:r>
      <w:r>
        <w:rPr>
          <w:rFonts w:hint="eastAsia" w:cs="宋体"/>
        </w:rPr>
        <w:t>为</w:t>
      </w:r>
      <w:r>
        <w:t>CAN1</w:t>
      </w:r>
      <w:r>
        <w:rPr>
          <w:rFonts w:hint="eastAsia" w:cs="宋体"/>
        </w:rPr>
        <w:t>的高，</w:t>
      </w:r>
      <w:r>
        <w:t>CAN1L</w:t>
      </w:r>
      <w:r>
        <w:rPr>
          <w:rFonts w:hint="eastAsia" w:cs="宋体"/>
        </w:rPr>
        <w:t>为</w:t>
      </w:r>
      <w:r>
        <w:t>CAN1</w:t>
      </w:r>
      <w:r>
        <w:rPr>
          <w:rFonts w:hint="eastAsia" w:cs="宋体"/>
        </w:rPr>
        <w:t>的低，</w:t>
      </w:r>
      <w:r>
        <w:t>CAN2H</w:t>
      </w:r>
      <w:r>
        <w:rPr>
          <w:rFonts w:hint="eastAsia" w:cs="宋体"/>
        </w:rPr>
        <w:t>为</w:t>
      </w:r>
      <w:r>
        <w:t>CAN2</w:t>
      </w:r>
      <w:r>
        <w:rPr>
          <w:rFonts w:hint="eastAsia" w:cs="宋体"/>
        </w:rPr>
        <w:t>的高，</w:t>
      </w:r>
      <w:r>
        <w:t>CAN2L</w:t>
      </w:r>
      <w:r>
        <w:rPr>
          <w:rFonts w:hint="eastAsia" w:cs="宋体"/>
        </w:rPr>
        <w:t>为</w:t>
      </w:r>
      <w:r>
        <w:t>CAN2</w:t>
      </w:r>
      <w:r>
        <w:rPr>
          <w:rFonts w:hint="eastAsia" w:cs="宋体"/>
        </w:rPr>
        <w:t>的低，</w:t>
      </w:r>
      <w:r>
        <w:t>PGND</w:t>
      </w:r>
      <w:r>
        <w:rPr>
          <w:rFonts w:hint="eastAsia" w:cs="宋体"/>
        </w:rPr>
        <w:t>是隔离地，与</w:t>
      </w:r>
      <w:r>
        <w:t>DSP</w:t>
      </w:r>
      <w:r>
        <w:rPr>
          <w:rFonts w:hint="eastAsia" w:cs="宋体"/>
        </w:rPr>
        <w:t>连接的是</w:t>
      </w:r>
      <w:r>
        <w:t>CAN1</w:t>
      </w:r>
    </w:p>
    <w:p>
      <w:pPr>
        <w:ind w:left="410"/>
        <w:jc w:val="center"/>
      </w:pPr>
    </w:p>
    <w:p>
      <w:pPr>
        <w:ind w:left="410"/>
        <w:jc w:val="center"/>
      </w:pPr>
    </w:p>
    <w:p>
      <w:pPr>
        <w:numPr>
          <w:ilvl w:val="0"/>
          <w:numId w:val="1"/>
        </w:numPr>
      </w:pPr>
      <w:r>
        <w:t>RS485</w:t>
      </w:r>
    </w:p>
    <w:p>
      <w:pPr>
        <w:ind w:left="410"/>
        <w:jc w:val="center"/>
      </w:pPr>
      <w:r>
        <w:drawing>
          <wp:inline distT="0" distB="0" distL="114300" distR="114300">
            <wp:extent cx="4829175" cy="2066925"/>
            <wp:effectExtent l="0" t="0" r="9525" b="952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/>
        <w:jc w:val="center"/>
      </w:pPr>
      <w:r>
        <w:t>A2B2</w:t>
      </w:r>
      <w:r>
        <w:rPr>
          <w:rFonts w:hint="eastAsia" w:cs="宋体"/>
        </w:rPr>
        <w:t>接触摸屏，</w:t>
      </w:r>
      <w:r>
        <w:t>A1B1</w:t>
      </w:r>
      <w:r>
        <w:rPr>
          <w:rFonts w:hint="eastAsia" w:cs="宋体"/>
        </w:rPr>
        <w:t>预留接上位机，</w:t>
      </w:r>
      <w:r>
        <w:t>A0B0</w:t>
      </w:r>
      <w:r>
        <w:rPr>
          <w:rFonts w:hint="eastAsia" w:cs="宋体"/>
        </w:rPr>
        <w:t>接调试口</w:t>
      </w:r>
    </w:p>
    <w:p>
      <w:pPr>
        <w:numPr>
          <w:ilvl w:val="0"/>
          <w:numId w:val="1"/>
        </w:numPr>
      </w:pPr>
      <w:r>
        <w:t>DI</w:t>
      </w:r>
    </w:p>
    <w:p>
      <w:pPr>
        <w:ind w:left="410"/>
        <w:jc w:val="center"/>
      </w:pPr>
      <w:r>
        <w:drawing>
          <wp:inline distT="0" distB="0" distL="114300" distR="114300">
            <wp:extent cx="4914900" cy="1495425"/>
            <wp:effectExtent l="0" t="0" r="0" b="952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/>
        <w:jc w:val="center"/>
      </w:pPr>
      <w:r>
        <w:t>DIN1-DIN4</w:t>
      </w:r>
      <w:r>
        <w:rPr>
          <w:rFonts w:hint="eastAsia" w:cs="宋体"/>
        </w:rPr>
        <w:t>用作功率调节，</w:t>
      </w:r>
      <w:r>
        <w:t>DIN5-DIN6</w:t>
      </w:r>
      <w:r>
        <w:rPr>
          <w:rFonts w:hint="eastAsia" w:cs="宋体"/>
        </w:rPr>
        <w:t>备用，</w:t>
      </w:r>
      <w:r>
        <w:t>DIN4</w:t>
      </w:r>
      <w:r>
        <w:rPr>
          <w:rFonts w:hint="eastAsia" w:cs="宋体"/>
        </w:rPr>
        <w:t>是正，</w:t>
      </w:r>
      <w:r>
        <w:t>GND_IN</w:t>
      </w:r>
      <w:r>
        <w:rPr>
          <w:rFonts w:hint="eastAsia" w:cs="宋体"/>
        </w:rPr>
        <w:t>为负</w:t>
      </w:r>
    </w:p>
    <w:p>
      <w:pPr>
        <w:ind w:left="410"/>
        <w:jc w:val="center"/>
      </w:pPr>
    </w:p>
    <w:p>
      <w:pPr>
        <w:ind w:left="410"/>
        <w:jc w:val="center"/>
      </w:pPr>
    </w:p>
    <w:p>
      <w:pPr>
        <w:ind w:left="410"/>
        <w:jc w:val="center"/>
      </w:pPr>
    </w:p>
    <w:p>
      <w:pPr>
        <w:numPr>
          <w:ilvl w:val="0"/>
          <w:numId w:val="1"/>
        </w:numPr>
      </w:pPr>
      <w:r>
        <w:t>DO</w:t>
      </w:r>
    </w:p>
    <w:p>
      <w:pPr>
        <w:ind w:left="410"/>
        <w:jc w:val="center"/>
      </w:pPr>
      <w:r>
        <w:drawing>
          <wp:inline distT="0" distB="0" distL="114300" distR="114300">
            <wp:extent cx="4752975" cy="1676400"/>
            <wp:effectExtent l="0" t="0" r="9525" b="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/>
        <w:jc w:val="center"/>
      </w:pPr>
      <w:r>
        <w:t>P4</w:t>
      </w:r>
      <w:r>
        <w:rPr>
          <w:rFonts w:hint="eastAsia" w:cs="宋体"/>
        </w:rPr>
        <w:t>端子上的是继电器输出，</w:t>
      </w:r>
      <w:r>
        <w:t>NO2</w:t>
      </w:r>
      <w:r>
        <w:rPr>
          <w:rFonts w:hint="eastAsia" w:cs="宋体"/>
        </w:rPr>
        <w:t>是第二路继电器的常开触点，</w:t>
      </w:r>
      <w:r>
        <w:t>NC2</w:t>
      </w:r>
      <w:r>
        <w:rPr>
          <w:rFonts w:hint="eastAsia" w:cs="宋体"/>
        </w:rPr>
        <w:t>是第二路继电器的常闭触点，</w:t>
      </w:r>
      <w:r>
        <w:t>C2</w:t>
      </w:r>
      <w:r>
        <w:rPr>
          <w:rFonts w:hint="eastAsia" w:cs="宋体"/>
        </w:rPr>
        <w:t>是第二路继电器的公共端；</w:t>
      </w:r>
      <w:r>
        <w:t>NO1</w:t>
      </w:r>
      <w:r>
        <w:rPr>
          <w:rFonts w:hint="eastAsia" w:cs="宋体"/>
        </w:rPr>
        <w:t>是第一路继电器的常开触点，</w:t>
      </w:r>
      <w:r>
        <w:t>NC1</w:t>
      </w:r>
      <w:r>
        <w:rPr>
          <w:rFonts w:hint="eastAsia" w:cs="宋体"/>
        </w:rPr>
        <w:t>是第一路继电器的常闭触点，</w:t>
      </w:r>
      <w:r>
        <w:t>C1</w:t>
      </w:r>
      <w:r>
        <w:rPr>
          <w:rFonts w:hint="eastAsia" w:cs="宋体"/>
        </w:rPr>
        <w:t>是第一路继电器的公共端；</w:t>
      </w:r>
      <w:r>
        <w:t>DO1+,DO1-</w:t>
      </w:r>
      <w:r>
        <w:rPr>
          <w:rFonts w:hint="eastAsia" w:cs="宋体"/>
        </w:rPr>
        <w:t>是光耦输出的正负端</w:t>
      </w:r>
    </w:p>
    <w:p>
      <w:pPr>
        <w:numPr>
          <w:ilvl w:val="0"/>
          <w:numId w:val="1"/>
        </w:numPr>
      </w:pPr>
      <w:r>
        <w:t>NET</w:t>
      </w:r>
    </w:p>
    <w:p>
      <w:pPr>
        <w:ind w:left="410"/>
        <w:jc w:val="center"/>
      </w:pPr>
      <w:r>
        <w:drawing>
          <wp:inline distT="0" distB="0" distL="114300" distR="114300">
            <wp:extent cx="3067050" cy="3324225"/>
            <wp:effectExtent l="0" t="0" r="0" b="952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/>
        <w:jc w:val="center"/>
      </w:pPr>
      <w:r>
        <w:t>U19</w:t>
      </w:r>
      <w:r>
        <w:rPr>
          <w:rFonts w:hint="eastAsia" w:cs="宋体"/>
        </w:rPr>
        <w:t>是网络</w:t>
      </w:r>
      <w:r>
        <w:t>RJ45</w:t>
      </w:r>
      <w:r>
        <w:rPr>
          <w:rFonts w:hint="eastAsia" w:cs="宋体"/>
        </w:rPr>
        <w:t>插座</w:t>
      </w:r>
    </w:p>
    <w:p>
      <w:pPr>
        <w:numPr>
          <w:ilvl w:val="0"/>
          <w:numId w:val="1"/>
        </w:numPr>
      </w:pPr>
      <w:r>
        <w:rPr>
          <w:rFonts w:hint="eastAsia" w:cs="宋体"/>
        </w:rPr>
        <w:t>温度</w:t>
      </w:r>
    </w:p>
    <w:p>
      <w:pPr>
        <w:ind w:left="410"/>
        <w:jc w:val="center"/>
      </w:pPr>
      <w:r>
        <w:drawing>
          <wp:inline distT="0" distB="0" distL="114300" distR="114300">
            <wp:extent cx="3495675" cy="1828800"/>
            <wp:effectExtent l="0" t="0" r="9525" b="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/>
        <w:jc w:val="center"/>
      </w:pPr>
      <w:r>
        <w:t>P1</w:t>
      </w:r>
      <w:r>
        <w:rPr>
          <w:rFonts w:hint="eastAsia" w:cs="宋体"/>
        </w:rPr>
        <w:t>可接入两路</w:t>
      </w:r>
      <w:r>
        <w:t>PT100</w:t>
      </w:r>
      <w:r>
        <w:rPr>
          <w:rFonts w:hint="eastAsia" w:cs="宋体"/>
        </w:rPr>
        <w:t>，</w:t>
      </w:r>
      <w:r>
        <w:t>PT2+</w:t>
      </w:r>
      <w:r>
        <w:rPr>
          <w:rFonts w:hint="eastAsia" w:cs="宋体"/>
        </w:rPr>
        <w:t>是第二路</w:t>
      </w:r>
      <w:r>
        <w:t>PT100</w:t>
      </w:r>
      <w:r>
        <w:rPr>
          <w:rFonts w:hint="eastAsia" w:cs="宋体"/>
        </w:rPr>
        <w:t>的正，</w:t>
      </w:r>
      <w:r>
        <w:t>PT2-</w:t>
      </w:r>
      <w:r>
        <w:rPr>
          <w:rFonts w:hint="eastAsia" w:cs="宋体"/>
        </w:rPr>
        <w:t>是第二路</w:t>
      </w:r>
      <w:r>
        <w:t>PT100</w:t>
      </w:r>
      <w:r>
        <w:rPr>
          <w:rFonts w:hint="eastAsia" w:cs="宋体"/>
        </w:rPr>
        <w:t>的负，</w:t>
      </w:r>
      <w:r>
        <w:t>REF2</w:t>
      </w:r>
      <w:r>
        <w:rPr>
          <w:rFonts w:hint="eastAsia" w:cs="宋体"/>
        </w:rPr>
        <w:t>是第二路</w:t>
      </w:r>
      <w:r>
        <w:t>PT100</w:t>
      </w:r>
      <w:r>
        <w:rPr>
          <w:rFonts w:hint="eastAsia" w:cs="宋体"/>
        </w:rPr>
        <w:t>的参考端，</w:t>
      </w:r>
      <w:r>
        <w:t>PT1+</w:t>
      </w:r>
      <w:r>
        <w:rPr>
          <w:rFonts w:hint="eastAsia" w:cs="宋体"/>
        </w:rPr>
        <w:t>类似。</w:t>
      </w:r>
    </w:p>
    <w:p>
      <w:pPr>
        <w:numPr>
          <w:ilvl w:val="0"/>
          <w:numId w:val="1"/>
        </w:numPr>
      </w:pPr>
      <w:r>
        <w:t>0-10V/4-20mA</w:t>
      </w:r>
      <w:r>
        <w:rPr>
          <w:rFonts w:hint="eastAsia" w:cs="宋体"/>
        </w:rPr>
        <w:t>采样</w:t>
      </w:r>
    </w:p>
    <w:p>
      <w:pPr>
        <w:ind w:left="410"/>
        <w:jc w:val="center"/>
      </w:pPr>
      <w:r>
        <w:drawing>
          <wp:inline distT="0" distB="0" distL="114300" distR="114300">
            <wp:extent cx="4981575" cy="2114550"/>
            <wp:effectExtent l="0" t="0" r="9525" b="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09" w:leftChars="195" w:firstLine="2100" w:firstLineChars="1000"/>
      </w:pPr>
      <w:r>
        <w:t>AD6-AD3</w:t>
      </w:r>
      <w:r>
        <w:rPr>
          <w:rFonts w:hint="eastAsia" w:cs="宋体"/>
        </w:rPr>
        <w:t>是</w:t>
      </w:r>
      <w:r>
        <w:t>0-10V/4-20mA</w:t>
      </w:r>
      <w:r>
        <w:rPr>
          <w:rFonts w:hint="eastAsia" w:cs="宋体"/>
        </w:rPr>
        <w:t>采样的正，</w:t>
      </w:r>
      <w:r>
        <w:t>AGND</w:t>
      </w:r>
      <w:r>
        <w:rPr>
          <w:rFonts w:hint="eastAsia" w:cs="宋体"/>
        </w:rPr>
        <w:t>是负</w:t>
      </w:r>
    </w:p>
    <w:p>
      <w:pPr>
        <w:ind w:left="410"/>
        <w:jc w:val="center"/>
      </w:pPr>
    </w:p>
    <w:p>
      <w:pPr>
        <w:numPr>
          <w:ilvl w:val="0"/>
          <w:numId w:val="1"/>
        </w:numPr>
      </w:pPr>
      <w:r>
        <w:rPr>
          <w:rFonts w:hint="eastAsia" w:cs="宋体"/>
        </w:rPr>
        <w:t>光照</w:t>
      </w:r>
    </w:p>
    <w:p>
      <w:pPr>
        <w:ind w:left="410"/>
        <w:jc w:val="center"/>
      </w:pPr>
      <w:r>
        <w:drawing>
          <wp:inline distT="0" distB="0" distL="114300" distR="114300">
            <wp:extent cx="1752600" cy="2552700"/>
            <wp:effectExtent l="0" t="0" r="0" b="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10"/>
        <w:jc w:val="center"/>
      </w:pPr>
      <w:r>
        <w:t>AD+</w:t>
      </w:r>
      <w:r>
        <w:rPr>
          <w:rFonts w:hint="eastAsia" w:cs="宋体"/>
        </w:rPr>
        <w:t>是光照采样的正，</w:t>
      </w:r>
      <w:r>
        <w:t>AD-</w:t>
      </w:r>
      <w:r>
        <w:rPr>
          <w:rFonts w:hint="eastAsia" w:cs="宋体"/>
        </w:rPr>
        <w:t>是负</w:t>
      </w:r>
    </w:p>
    <w:p>
      <w:pPr>
        <w:ind w:left="410"/>
        <w:jc w:val="center"/>
      </w:pPr>
    </w:p>
    <w:p>
      <w:pPr>
        <w:pStyle w:val="7"/>
        <w:jc w:val="left"/>
        <w:rPr>
          <w:rFonts w:cs="Times New Roman"/>
          <w:sz w:val="24"/>
          <w:szCs w:val="24"/>
        </w:rPr>
      </w:pPr>
      <w:r>
        <w:rPr>
          <w:sz w:val="24"/>
          <w:szCs w:val="24"/>
        </w:rPr>
        <w:t>1.2</w:t>
      </w:r>
      <w:r>
        <w:rPr>
          <w:rFonts w:hint="eastAsia" w:cs="宋体"/>
          <w:sz w:val="24"/>
          <w:szCs w:val="24"/>
        </w:rPr>
        <w:t>扩展板</w:t>
      </w:r>
      <w:r>
        <w:rPr>
          <w:sz w:val="24"/>
          <w:szCs w:val="24"/>
        </w:rPr>
        <w:t xml:space="preserve"> </w:t>
      </w:r>
    </w:p>
    <w:p>
      <w:pPr>
        <w:jc w:val="center"/>
      </w:pPr>
    </w:p>
    <w:p>
      <w:pPr>
        <w:jc w:val="center"/>
        <w:rPr>
          <w:rFonts w:ascii="宋体" w:cs="宋体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183515</wp:posOffset>
                </wp:positionV>
                <wp:extent cx="685800" cy="409575"/>
                <wp:effectExtent l="4445" t="4445" r="14605" b="481330"/>
                <wp:wrapNone/>
                <wp:docPr id="17" name="自选图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09575"/>
                        </a:xfrm>
                        <a:prstGeom prst="wedgeRoundRectCallout">
                          <a:avLst>
                            <a:gd name="adj1" fmla="val 2333"/>
                            <a:gd name="adj2" fmla="val 156977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 w:cs="宋体"/>
                              </w:rPr>
                              <w:t>漏电流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7" o:spid="_x0000_s1026" o:spt="62" type="#_x0000_t62" style="position:absolute;left:0pt;margin-left:231pt;margin-top:14.45pt;height:32.25pt;width:54pt;z-index:251674624;mso-width-relative:page;mso-height-relative:page;" fillcolor="#FFFF00" filled="t" stroked="t" coordsize="21600,21600" o:gfxdata="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zAUXPaAAAACQEAAA8A&#10;AAAAAAAAAQAgAAAAIgAAAGRycy9kb3ducmV2LnhtbFBLAQIUABQAAAAIAIdO4kBxd4B5TgIAALYE&#10;AAAOAAAAAAAAAAEAIAAAACkBAABkcnMvZTJvRG9jLnhtbFBLBQYAAAAABgAGAFkBAADpBQAAAAA=&#10;" adj="11304,44707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cs="宋体"/>
                        </w:rPr>
                        <w:t>漏电流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183515</wp:posOffset>
                </wp:positionV>
                <wp:extent cx="571500" cy="409575"/>
                <wp:effectExtent l="4445" t="4445" r="14605" b="405130"/>
                <wp:wrapNone/>
                <wp:docPr id="20" name="自选图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9575"/>
                        </a:xfrm>
                        <a:prstGeom prst="wedgeRoundRectCallout">
                          <a:avLst>
                            <a:gd name="adj1" fmla="val -2889"/>
                            <a:gd name="adj2" fmla="val 141472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 xml:space="preserve">EPO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8" o:spid="_x0000_s1026" o:spt="62" type="#_x0000_t62" style="position:absolute;left:0pt;margin-left:168pt;margin-top:14.45pt;height:32.25pt;width:45pt;z-index:251677696;mso-width-relative:page;mso-height-relative:page;" fillcolor="#FFFF00" filled="t" stroked="t" coordsize="21600,21600" o:gfxdata="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KmGVNkAAAAJAQAADwAAAAAA&#10;AAABACAAAAAiAAAAZHJzL2Rvd25yZXYueG1sUEsBAhQAFAAAAAgAh07iQAnpYLxLAgAAtwQAAA4A&#10;AAAAAAAAAQAgAAAAKAEAAGRycy9lMm9Eb2MueG1sUEsFBgAAAAAGAAYAWQEAAOUFAAAAAA==&#10;" adj="10176,41358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 xml:space="preserve">EPO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cs="宋体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962025" cy="409575"/>
                <wp:effectExtent l="4445" t="4445" r="5080" b="424180"/>
                <wp:wrapNone/>
                <wp:docPr id="21" name="自选图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09575"/>
                        </a:xfrm>
                        <a:prstGeom prst="wedgeRoundRectCallout">
                          <a:avLst>
                            <a:gd name="adj1" fmla="val 11431"/>
                            <a:gd name="adj2" fmla="val 145347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5V</w:t>
                            </w:r>
                            <w:r>
                              <w:rPr>
                                <w:rFonts w:hint="eastAsia" w:cs="宋体"/>
                              </w:rPr>
                              <w:t>电源输入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9" o:spid="_x0000_s1026" o:spt="62" type="#_x0000_t62" style="position:absolute;left:0pt;margin-left:360pt;margin-top:0pt;height:32.25pt;width:75.75pt;z-index:251678720;mso-width-relative:page;mso-height-relative:page;" fillcolor="#FFFF00" filled="t" stroked="t" coordsize="21600,21600" o:gfxdata="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aqOGw1wAAAAcBAAAPAAAAAAAAAAEA&#10;IAAAACIAAABkcnMvZG93bnJldi54bWxQSwECFAAUAAAACACHTuJAEuDRyUkCAAC3BAAADgAAAAAA&#10;AAABACAAAAAmAQAAZHJzL2Uyb0RvYy54bWxQSwUGAAAAAAYABgBZAQAA4QUAAAAA&#10;" adj="13269,42195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5V</w:t>
                      </w:r>
                      <w:r>
                        <w:rPr>
                          <w:rFonts w:hint="eastAsia" w:cs="宋体"/>
                        </w:rPr>
                        <w:t>电源输入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1257300" cy="409575"/>
                <wp:effectExtent l="4445" t="5080" r="14605" b="442595"/>
                <wp:wrapNone/>
                <wp:docPr id="19" name="自选图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9575"/>
                        </a:xfrm>
                        <a:prstGeom prst="wedgeRoundRectCallout">
                          <a:avLst>
                            <a:gd name="adj1" fmla="val 4444"/>
                            <a:gd name="adj2" fmla="val 151241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735" w:firstLineChars="350"/>
                            </w:pPr>
                            <w:r>
                              <w:t xml:space="preserve">DI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0" o:spid="_x0000_s1026" o:spt="62" type="#_x0000_t62" style="position:absolute;left:0pt;margin-left:36pt;margin-top:0pt;height:32.25pt;width:99pt;z-index:251676672;mso-width-relative:page;mso-height-relative:page;" fillcolor="#FFFF00" filled="t" stroked="t" coordsize="21600,21600" o:gfxdata="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dhnmy0wAAAAYBAAAPAAAAAAAAAAEAIAAAACIA&#10;AABkcnMvZG93bnJldi54bWxQSwECFAAUAAAACACHTuJAn3kRakcCAAC3BAAADgAAAAAAAAABACAA&#10;AAAiAQAAZHJzL2Uyb0RvYy54bWxQSwUGAAAAAAYABgBZAQAA2wUAAAAA&#10;" adj="11760,43468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735" w:firstLineChars="350"/>
                      </w:pPr>
                      <w:r>
                        <w:t xml:space="preserve">DI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cs="宋体"/>
        </w:rPr>
      </w:pPr>
    </w:p>
    <w:p>
      <w:pPr>
        <w:jc w:val="center"/>
        <w:rPr>
          <w:rFonts w:ascii="宋体" w:cs="宋体"/>
        </w:rPr>
      </w:pPr>
      <w:r>
        <w:rPr>
          <w:rFonts w:hint="eastAsia" w:ascii="宋体" w:cs="宋体"/>
        </w:rPr>
        <w:drawing>
          <wp:inline distT="0" distB="0" distL="114300" distR="114300">
            <wp:extent cx="5762625" cy="3028950"/>
            <wp:effectExtent l="0" t="0" r="9525" b="0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cs="宋体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0</wp:posOffset>
                </wp:positionV>
                <wp:extent cx="1104900" cy="409575"/>
                <wp:effectExtent l="4445" t="405765" r="14605" b="22860"/>
                <wp:wrapNone/>
                <wp:docPr id="23" name="自选图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9575"/>
                        </a:xfrm>
                        <a:prstGeom prst="wedgeRoundRectCallout">
                          <a:avLst>
                            <a:gd name="adj1" fmla="val -10903"/>
                            <a:gd name="adj2" fmla="val -145505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12V</w:t>
                            </w:r>
                            <w:r>
                              <w:rPr>
                                <w:rFonts w:hint="eastAsia" w:cs="宋体"/>
                              </w:rPr>
                              <w:t>隔离输出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1" o:spid="_x0000_s1026" o:spt="62" type="#_x0000_t62" style="position:absolute;left:0pt;margin-left:273pt;margin-top:0pt;height:32.25pt;width:87pt;z-index:251680768;mso-width-relative:page;mso-height-relative:page;" fillcolor="#FFFF00" filled="t" stroked="t" coordsize="21600,21600" o:gfxdata="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RYp4PVAAAABwEAAA8AAAAA&#10;AAAAAQAgAAAAIgAAAGRycy9kb3ducmV2LnhtbFBLAQIUABQAAAAIAIdO4kC0IxakUAIAALoEAAAO&#10;AAAAAAAAAAEAIAAAACQBAABkcnMvZTJvRG9jLnhtbFBLBQYAAAAABgAGAFkBAADmBQAAAAA=&#10;" adj="8445,-20629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12V</w:t>
                      </w:r>
                      <w:r>
                        <w:rPr>
                          <w:rFonts w:hint="eastAsia" w:cs="宋体"/>
                        </w:rPr>
                        <w:t>隔离输出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409575"/>
                <wp:effectExtent l="4445" t="387350" r="14605" b="22225"/>
                <wp:wrapNone/>
                <wp:docPr id="18" name="自选图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09575"/>
                        </a:xfrm>
                        <a:prstGeom prst="wedgeRoundRectCallout">
                          <a:avLst>
                            <a:gd name="adj1" fmla="val 19875"/>
                            <a:gd name="adj2" fmla="val -141009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1000V</w:t>
                            </w:r>
                            <w:r>
                              <w:rPr>
                                <w:rFonts w:hint="eastAsia" w:cs="宋体"/>
                              </w:rPr>
                              <w:t>采样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2" o:spid="_x0000_s1026" o:spt="62" type="#_x0000_t62" style="position:absolute;left:0pt;margin-left:-9pt;margin-top:0pt;height:32.25pt;width:81pt;z-index:251675648;mso-width-relative:page;mso-height-relative:page;" fillcolor="#FFFF00" filled="t" stroked="t" coordsize="21600,21600" o:gfxdata="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XEVpW1wAAAAcBAAAPAAAA&#10;AAAAAAEAIAAAACIAAABkcnMvZG93bnJldi54bWxQSwECFAAUAAAACACHTuJAy9duuk8CAAC5BAAA&#10;DgAAAAAAAAABACAAAAAmAQAAZHJzL2Uyb0RvYy54bWxQSwUGAAAAAAYABgBZAQAA5wUAAAAA&#10;" adj="15093,-19658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1000V</w:t>
                      </w:r>
                      <w:r>
                        <w:rPr>
                          <w:rFonts w:hint="eastAsia" w:cs="宋体"/>
                        </w:rPr>
                        <w:t>采样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0</wp:posOffset>
                </wp:positionV>
                <wp:extent cx="1943100" cy="409575"/>
                <wp:effectExtent l="4445" t="458470" r="14605" b="8255"/>
                <wp:wrapNone/>
                <wp:docPr id="16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09575"/>
                        </a:xfrm>
                        <a:prstGeom prst="wedgeRoundRectCallout">
                          <a:avLst>
                            <a:gd name="adj1" fmla="val 23333"/>
                            <a:gd name="adj2" fmla="val -159458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945" w:firstLineChars="450"/>
                            </w:pPr>
                            <w:r>
                              <w:rPr>
                                <w:rFonts w:hint="eastAsia" w:cs="宋体"/>
                              </w:rPr>
                              <w:t>继电器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62" type="#_x0000_t62" style="position:absolute;left:0pt;margin-left:117pt;margin-top:0pt;height:32.25pt;width:153pt;z-index:251673600;mso-width-relative:page;mso-height-relative:page;" fillcolor="#FFFF00" filled="t" stroked="t" coordsize="21600,21600" o:gfxdata="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fF9snYAAAABwEAAA8AAAAA&#10;AAAAAQAgAAAAIgAAAGRycy9kb3ducmV2LnhtbFBLAQIUABQAAAAIAIdO4kBz/UTPTQIAALkEAAAO&#10;AAAAAAAAAAEAIAAAACcBAABkcnMvZTJvRG9jLnhtbFBLBQYAAAAABgAGAFkBAADmBQAAAAA=&#10;" adj="15840,-2364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945" w:firstLineChars="450"/>
                      </w:pPr>
                      <w:r>
                        <w:rPr>
                          <w:rFonts w:hint="eastAsia" w:cs="宋体"/>
                        </w:rPr>
                        <w:t>继电器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800100" cy="409575"/>
                <wp:effectExtent l="4445" t="410845" r="14605" b="17780"/>
                <wp:wrapNone/>
                <wp:docPr id="22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wedgeRoundRectCallout">
                          <a:avLst>
                            <a:gd name="adj1" fmla="val -10903"/>
                            <a:gd name="adj2" fmla="val -145505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t>24V</w:t>
                            </w:r>
                            <w:r>
                              <w:rPr>
                                <w:rFonts w:hint="eastAsia" w:cs="宋体"/>
                              </w:rPr>
                              <w:t>输入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62" type="#_x0000_t62" style="position:absolute;left:0pt;margin-left:360pt;margin-top:0pt;height:32.25pt;width:63pt;z-index:251679744;mso-width-relative:page;mso-height-relative:page;" fillcolor="#FFFF00" filled="t" stroked="t" coordsize="21600,21600" o:gfxdata="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5Maas9QAAAAHAQAADwAAAAAA&#10;AAABACAAAAAiAAAAZHJzL2Rvd25yZXYueG1sUEsBAhQAFAAAAAgAh07iQNz2FX1QAgAAuQQAAA4A&#10;AAAAAAAAAQAgAAAAIwEAAGRycy9lMm9Eb2MueG1sUEsFBgAAAAAGAAYAWQEAAOUFAAAAAA==&#10;" adj="8445,-20629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r>
                        <w:t>24V</w:t>
                      </w:r>
                      <w:r>
                        <w:rPr>
                          <w:rFonts w:hint="eastAsia" w:cs="宋体"/>
                        </w:rPr>
                        <w:t>输入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cs="宋体"/>
        </w:rPr>
      </w:pPr>
    </w:p>
    <w:p>
      <w:pPr>
        <w:jc w:val="center"/>
        <w:rPr>
          <w:rFonts w:ascii="宋体" w:cs="宋体"/>
        </w:rPr>
      </w:pPr>
    </w:p>
    <w:p>
      <w:pPr>
        <w:jc w:val="center"/>
        <w:rPr>
          <w:rFonts w:ascii="宋体" w:cs="宋体"/>
        </w:rPr>
      </w:pPr>
    </w:p>
    <w:p>
      <w:pPr>
        <w:jc w:val="center"/>
      </w:pPr>
    </w:p>
    <w:p>
      <w:pPr>
        <w:ind w:left="31680" w:hanging="315" w:hangingChars="150"/>
      </w:pPr>
      <w:r>
        <w:t>1</w:t>
      </w:r>
      <w:r>
        <w:rPr>
          <w:rFonts w:hint="eastAsia" w:cs="宋体"/>
        </w:rPr>
        <w:t>）电源接口</w:t>
      </w:r>
    </w:p>
    <w:p>
      <w:pPr>
        <w:ind w:left="31680" w:hanging="315" w:hangingChars="150"/>
        <w:jc w:val="center"/>
      </w:pPr>
      <w:r>
        <w:drawing>
          <wp:inline distT="0" distB="0" distL="114300" distR="114300">
            <wp:extent cx="3981450" cy="2638425"/>
            <wp:effectExtent l="0" t="0" r="0" b="9525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1680" w:hanging="315" w:hangingChars="150"/>
        <w:jc w:val="center"/>
      </w:pPr>
      <w:r>
        <w:t>5V</w:t>
      </w:r>
      <w:r>
        <w:rPr>
          <w:rFonts w:hint="eastAsia" w:cs="宋体"/>
        </w:rPr>
        <w:t>电源输入口，</w:t>
      </w:r>
      <w:r>
        <w:t>5VIN</w:t>
      </w:r>
      <w:r>
        <w:rPr>
          <w:rFonts w:hint="eastAsia" w:cs="宋体"/>
        </w:rPr>
        <w:t>是正，</w:t>
      </w:r>
      <w:r>
        <w:t>GND</w:t>
      </w:r>
      <w:r>
        <w:rPr>
          <w:rFonts w:hint="eastAsia" w:cs="宋体"/>
        </w:rPr>
        <w:t>是负</w:t>
      </w:r>
    </w:p>
    <w:p>
      <w:pPr>
        <w:ind w:left="31680" w:hanging="315" w:hangingChars="150"/>
        <w:jc w:val="center"/>
      </w:pPr>
    </w:p>
    <w:p>
      <w:pPr>
        <w:ind w:left="31680" w:hanging="315" w:hangingChars="150"/>
        <w:jc w:val="center"/>
      </w:pPr>
      <w:r>
        <w:drawing>
          <wp:inline distT="0" distB="0" distL="114300" distR="114300">
            <wp:extent cx="6105525" cy="1885950"/>
            <wp:effectExtent l="0" t="0" r="9525" b="0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1680" w:hanging="315" w:hangingChars="150"/>
        <w:jc w:val="center"/>
      </w:pPr>
      <w:r>
        <w:t>24V</w:t>
      </w:r>
      <w:r>
        <w:rPr>
          <w:rFonts w:hint="eastAsia" w:cs="宋体"/>
        </w:rPr>
        <w:t>电源输入口，</w:t>
      </w:r>
      <w:r>
        <w:t>DC24V</w:t>
      </w:r>
      <w:r>
        <w:rPr>
          <w:rFonts w:hint="eastAsia" w:cs="宋体"/>
        </w:rPr>
        <w:t>是正，</w:t>
      </w:r>
      <w:r>
        <w:t>GND</w:t>
      </w:r>
      <w:r>
        <w:rPr>
          <w:rFonts w:hint="eastAsia" w:cs="宋体"/>
        </w:rPr>
        <w:t>是负，</w:t>
      </w:r>
      <w:r>
        <w:t>1</w:t>
      </w:r>
      <w:r>
        <w:rPr>
          <w:rFonts w:hint="eastAsia" w:cs="宋体"/>
        </w:rPr>
        <w:t>号孔接机壳</w:t>
      </w:r>
    </w:p>
    <w:p>
      <w:pPr>
        <w:ind w:left="31680" w:hanging="315" w:hangingChars="150"/>
      </w:pPr>
      <w:r>
        <w:t>2</w:t>
      </w:r>
      <w:r>
        <w:rPr>
          <w:rFonts w:hint="eastAsia" w:cs="宋体"/>
        </w:rPr>
        <w:t>）</w:t>
      </w:r>
      <w:r>
        <w:t>12V</w:t>
      </w:r>
      <w:r>
        <w:rPr>
          <w:rFonts w:hint="eastAsia" w:cs="宋体"/>
        </w:rPr>
        <w:t>隔离电源输出</w:t>
      </w:r>
    </w:p>
    <w:p>
      <w:pPr>
        <w:ind w:left="31680" w:hanging="315" w:hangingChars="150"/>
      </w:pPr>
    </w:p>
    <w:p>
      <w:pPr>
        <w:ind w:left="31680" w:hanging="315" w:hangingChars="150"/>
        <w:jc w:val="center"/>
      </w:pPr>
      <w:r>
        <w:drawing>
          <wp:inline distT="0" distB="0" distL="114300" distR="114300">
            <wp:extent cx="4162425" cy="2533650"/>
            <wp:effectExtent l="0" t="0" r="9525" b="0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1680" w:hanging="315" w:hangingChars="150"/>
        <w:jc w:val="center"/>
      </w:pPr>
      <w:r>
        <w:t>12VOUT</w:t>
      </w:r>
      <w:r>
        <w:rPr>
          <w:rFonts w:hint="eastAsia" w:cs="宋体"/>
        </w:rPr>
        <w:t>是正，</w:t>
      </w:r>
      <w:r>
        <w:t>12V_GND</w:t>
      </w:r>
      <w:r>
        <w:rPr>
          <w:rFonts w:hint="eastAsia" w:cs="宋体"/>
        </w:rPr>
        <w:t>是负</w:t>
      </w:r>
    </w:p>
    <w:p>
      <w:pPr>
        <w:ind w:left="31680" w:hanging="315" w:hangingChars="150"/>
      </w:pPr>
      <w:r>
        <w:t>3</w:t>
      </w:r>
      <w:r>
        <w:rPr>
          <w:rFonts w:hint="eastAsia" w:cs="宋体"/>
        </w:rPr>
        <w:t>）小继电器输出接口</w:t>
      </w:r>
    </w:p>
    <w:p>
      <w:pPr>
        <w:ind w:left="31680" w:hanging="315" w:hangingChars="150"/>
      </w:pPr>
    </w:p>
    <w:p>
      <w:r>
        <w:drawing>
          <wp:inline distT="0" distB="0" distL="114300" distR="114300">
            <wp:extent cx="6134100" cy="1571625"/>
            <wp:effectExtent l="0" t="0" r="0" b="9525"/>
            <wp:docPr id="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DO3-NC</w:t>
      </w:r>
      <w:r>
        <w:rPr>
          <w:rFonts w:hint="eastAsia" w:cs="宋体"/>
        </w:rPr>
        <w:t>是第三路继电器常闭触点，</w:t>
      </w:r>
      <w:r>
        <w:t>DO3-NO</w:t>
      </w:r>
      <w:r>
        <w:rPr>
          <w:rFonts w:hint="eastAsia" w:cs="宋体"/>
        </w:rPr>
        <w:t>是第三路继电器常开触点，</w:t>
      </w:r>
      <w:r>
        <w:t>COM3</w:t>
      </w:r>
      <w:r>
        <w:rPr>
          <w:rFonts w:hint="eastAsia" w:cs="宋体"/>
        </w:rPr>
        <w:t>是第三路继电器公共端；</w:t>
      </w:r>
      <w:r>
        <w:t>DO2-NC</w:t>
      </w:r>
      <w:r>
        <w:rPr>
          <w:rFonts w:hint="eastAsia" w:cs="宋体"/>
        </w:rPr>
        <w:t>是第二路继电器常闭触点，</w:t>
      </w:r>
      <w:r>
        <w:t>DO2-NO</w:t>
      </w:r>
      <w:r>
        <w:rPr>
          <w:rFonts w:hint="eastAsia" w:cs="宋体"/>
        </w:rPr>
        <w:t>是第二路继电器常开触点，</w:t>
      </w:r>
      <w:r>
        <w:t>COM2</w:t>
      </w:r>
      <w:r>
        <w:rPr>
          <w:rFonts w:hint="eastAsia" w:cs="宋体"/>
        </w:rPr>
        <w:t>是第二路继电器公共端；</w:t>
      </w:r>
      <w:r>
        <w:t xml:space="preserve">DO1-NC </w:t>
      </w:r>
      <w:r>
        <w:rPr>
          <w:rFonts w:hint="eastAsia" w:cs="宋体"/>
        </w:rPr>
        <w:t>是第一路继电器常闭触点，</w:t>
      </w:r>
      <w:r>
        <w:t>DO1-NO</w:t>
      </w:r>
      <w:r>
        <w:rPr>
          <w:rFonts w:hint="eastAsia" w:cs="宋体"/>
        </w:rPr>
        <w:t>是第一路继电器常开触点，</w:t>
      </w:r>
      <w:r>
        <w:t xml:space="preserve"> COM1</w:t>
      </w:r>
      <w:r>
        <w:rPr>
          <w:rFonts w:hint="eastAsia" w:cs="宋体"/>
        </w:rPr>
        <w:t>是第一路继电器公共端</w:t>
      </w:r>
    </w:p>
    <w:p/>
    <w:p/>
    <w:p/>
    <w:p/>
    <w:p>
      <w:r>
        <w:t>4</w:t>
      </w:r>
      <w:r>
        <w:rPr>
          <w:rFonts w:hint="eastAsia" w:cs="宋体"/>
        </w:rPr>
        <w:t>）大继电器输出接口</w:t>
      </w:r>
    </w:p>
    <w:p>
      <w:pPr>
        <w:ind w:firstLine="735" w:firstLineChars="350"/>
        <w:jc w:val="center"/>
      </w:pPr>
      <w:r>
        <w:drawing>
          <wp:inline distT="0" distB="0" distL="114300" distR="114300">
            <wp:extent cx="2466975" cy="1924050"/>
            <wp:effectExtent l="0" t="0" r="9525" b="0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35" w:firstLineChars="350"/>
        <w:jc w:val="center"/>
      </w:pPr>
      <w:r>
        <w:t>DO+</w:t>
      </w:r>
      <w:r>
        <w:rPr>
          <w:rFonts w:hint="eastAsia" w:cs="宋体"/>
        </w:rPr>
        <w:t>为正，</w:t>
      </w:r>
      <w:r>
        <w:t>DO-</w:t>
      </w:r>
      <w:r>
        <w:rPr>
          <w:rFonts w:hint="eastAsia" w:cs="宋体"/>
        </w:rPr>
        <w:t>为负</w:t>
      </w:r>
    </w:p>
    <w:p>
      <w:r>
        <w:t>5</w:t>
      </w:r>
      <w:r>
        <w:rPr>
          <w:rFonts w:hint="eastAsia" w:cs="宋体"/>
        </w:rPr>
        <w:t>）</w:t>
      </w:r>
      <w:r>
        <w:t>220V</w:t>
      </w:r>
      <w:r>
        <w:rPr>
          <w:rFonts w:hint="eastAsia" w:cs="宋体"/>
        </w:rPr>
        <w:t>转接口</w:t>
      </w:r>
    </w:p>
    <w:p>
      <w:pPr>
        <w:ind w:left="420" w:leftChars="200" w:firstLine="315" w:firstLineChars="150"/>
        <w:jc w:val="center"/>
      </w:pPr>
      <w:r>
        <w:drawing>
          <wp:inline distT="0" distB="0" distL="114300" distR="114300">
            <wp:extent cx="3848100" cy="2581275"/>
            <wp:effectExtent l="0" t="0" r="0" b="9525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200" w:firstLine="315" w:firstLineChars="150"/>
        <w:jc w:val="center"/>
      </w:pPr>
    </w:p>
    <w:p>
      <w:r>
        <w:t>6</w:t>
      </w:r>
      <w:r>
        <w:rPr>
          <w:rFonts w:hint="eastAsia" w:cs="宋体"/>
        </w:rPr>
        <w:t>）</w:t>
      </w:r>
      <w:r>
        <w:t>1000V</w:t>
      </w:r>
      <w:r>
        <w:rPr>
          <w:rFonts w:hint="eastAsia" w:cs="宋体"/>
        </w:rPr>
        <w:t>采样接口</w:t>
      </w:r>
    </w:p>
    <w:p>
      <w:pPr>
        <w:jc w:val="center"/>
      </w:pPr>
      <w:r>
        <w:drawing>
          <wp:inline distT="0" distB="0" distL="114300" distR="114300">
            <wp:extent cx="3895725" cy="2381250"/>
            <wp:effectExtent l="0" t="0" r="9525" b="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center"/>
      </w:pPr>
      <w:r>
        <w:t>PV1+</w:t>
      </w:r>
      <w:r>
        <w:rPr>
          <w:rFonts w:hint="eastAsia" w:cs="宋体"/>
        </w:rPr>
        <w:t>是正端，</w:t>
      </w:r>
      <w:r>
        <w:t>PV1-</w:t>
      </w:r>
      <w:r>
        <w:rPr>
          <w:rFonts w:hint="eastAsia" w:cs="宋体"/>
        </w:rPr>
        <w:t>是负端</w:t>
      </w:r>
    </w:p>
    <w:p/>
    <w:p>
      <w:r>
        <w:t>7</w:t>
      </w:r>
      <w:r>
        <w:rPr>
          <w:rFonts w:hint="eastAsia" w:cs="宋体"/>
        </w:rPr>
        <w:t>）</w:t>
      </w:r>
      <w:r>
        <w:t>DI</w:t>
      </w:r>
      <w:r>
        <w:rPr>
          <w:rFonts w:hint="eastAsia" w:cs="宋体"/>
        </w:rPr>
        <w:t>输入接口。</w:t>
      </w:r>
    </w:p>
    <w:p>
      <w:r>
        <w:drawing>
          <wp:inline distT="0" distB="0" distL="114300" distR="114300">
            <wp:extent cx="6162675" cy="1571625"/>
            <wp:effectExtent l="0" t="0" r="9525" b="9525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center"/>
      </w:pPr>
      <w:r>
        <w:t>DIN1-DIN8</w:t>
      </w:r>
      <w:r>
        <w:rPr>
          <w:rFonts w:hint="eastAsia" w:cs="宋体"/>
        </w:rPr>
        <w:t>是正端，</w:t>
      </w:r>
      <w:r>
        <w:t>GND_IN</w:t>
      </w:r>
      <w:r>
        <w:rPr>
          <w:rFonts w:hint="eastAsia" w:cs="宋体"/>
        </w:rPr>
        <w:t>是负端</w:t>
      </w:r>
    </w:p>
    <w:p>
      <w:r>
        <w:t>8</w:t>
      </w:r>
      <w:r>
        <w:rPr>
          <w:rFonts w:hint="eastAsia" w:cs="宋体"/>
        </w:rPr>
        <w:t>）</w:t>
      </w:r>
      <w:r>
        <w:t>EPO</w:t>
      </w:r>
      <w:r>
        <w:rPr>
          <w:rFonts w:hint="eastAsia" w:cs="宋体"/>
        </w:rPr>
        <w:t>。</w:t>
      </w:r>
    </w:p>
    <w:p>
      <w:pPr>
        <w:jc w:val="center"/>
      </w:pPr>
      <w:r>
        <w:drawing>
          <wp:inline distT="0" distB="0" distL="114300" distR="114300">
            <wp:extent cx="5095875" cy="2495550"/>
            <wp:effectExtent l="0" t="0" r="9525" b="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center"/>
      </w:pPr>
      <w:r>
        <w:t>F-E</w:t>
      </w:r>
      <w:r>
        <w:rPr>
          <w:rFonts w:hint="eastAsia" w:cs="宋体"/>
        </w:rPr>
        <w:t>接远端</w:t>
      </w:r>
      <w:r>
        <w:t>EPO</w:t>
      </w:r>
      <w:r>
        <w:rPr>
          <w:rFonts w:hint="eastAsia" w:cs="宋体"/>
        </w:rPr>
        <w:t>开关的正端，</w:t>
      </w:r>
      <w:r>
        <w:t>EGND</w:t>
      </w:r>
      <w:r>
        <w:rPr>
          <w:rFonts w:hint="eastAsia" w:cs="宋体"/>
        </w:rPr>
        <w:t>接负；</w:t>
      </w:r>
      <w:r>
        <w:t>N-E</w:t>
      </w:r>
      <w:r>
        <w:rPr>
          <w:rFonts w:hint="eastAsia" w:cs="宋体"/>
        </w:rPr>
        <w:t>接面板上</w:t>
      </w:r>
      <w:r>
        <w:t>EPO</w:t>
      </w:r>
      <w:r>
        <w:rPr>
          <w:rFonts w:hint="eastAsia" w:cs="宋体"/>
        </w:rPr>
        <w:t>开关的正端，</w:t>
      </w:r>
      <w:r>
        <w:t>EGND</w:t>
      </w:r>
      <w:r>
        <w:rPr>
          <w:rFonts w:hint="eastAsia" w:cs="宋体"/>
        </w:rPr>
        <w:t>接负；</w:t>
      </w:r>
      <w:r>
        <w:t>EMG+</w:t>
      </w:r>
      <w:r>
        <w:rPr>
          <w:rFonts w:hint="eastAsia" w:cs="宋体"/>
        </w:rPr>
        <w:t>接</w:t>
      </w:r>
      <w:r>
        <w:t>DSP</w:t>
      </w:r>
      <w:r>
        <w:rPr>
          <w:rFonts w:hint="eastAsia" w:cs="宋体"/>
        </w:rPr>
        <w:t>端</w:t>
      </w:r>
      <w:r>
        <w:t>EPO</w:t>
      </w:r>
      <w:r>
        <w:rPr>
          <w:rFonts w:hint="eastAsia" w:cs="宋体"/>
        </w:rPr>
        <w:t>的正端，</w:t>
      </w:r>
      <w:r>
        <w:t>EMG-</w:t>
      </w:r>
      <w:r>
        <w:rPr>
          <w:rFonts w:hint="eastAsia" w:cs="宋体"/>
        </w:rPr>
        <w:t>接</w:t>
      </w:r>
      <w:r>
        <w:t>DSP</w:t>
      </w:r>
      <w:r>
        <w:rPr>
          <w:rFonts w:hint="eastAsia" w:cs="宋体"/>
        </w:rPr>
        <w:t>端的</w:t>
      </w:r>
      <w:r>
        <w:t>EPO</w:t>
      </w:r>
      <w:r>
        <w:rPr>
          <w:rFonts w:hint="eastAsia" w:cs="宋体"/>
        </w:rPr>
        <w:t>负端</w:t>
      </w:r>
    </w:p>
    <w:p>
      <w:r>
        <w:t>9</w:t>
      </w:r>
      <w:r>
        <w:rPr>
          <w:rFonts w:hint="eastAsia" w:cs="宋体"/>
        </w:rPr>
        <w:t>）漏电流采样接口</w:t>
      </w:r>
    </w:p>
    <w:p>
      <w:pPr>
        <w:jc w:val="center"/>
      </w:pPr>
      <w:r>
        <w:drawing>
          <wp:inline distT="0" distB="0" distL="114300" distR="114300">
            <wp:extent cx="3895725" cy="2562225"/>
            <wp:effectExtent l="0" t="0" r="9525" b="9525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center"/>
      </w:pPr>
      <w:r>
        <w:t>IP+</w:t>
      </w:r>
      <w:r>
        <w:rPr>
          <w:rFonts w:hint="eastAsia" w:cs="宋体"/>
        </w:rPr>
        <w:t>为漏电流的输出正端，</w:t>
      </w:r>
      <w:r>
        <w:t>GND</w:t>
      </w:r>
      <w:r>
        <w:rPr>
          <w:rFonts w:hint="eastAsia" w:cs="宋体"/>
        </w:rPr>
        <w:t>为漏电流的输出负端</w:t>
      </w:r>
    </w:p>
    <w:p>
      <w:pPr>
        <w:jc w:val="center"/>
      </w:pPr>
    </w:p>
    <w:p>
      <w:pPr>
        <w:jc w:val="center"/>
      </w:pPr>
    </w:p>
    <w:p>
      <w:pPr>
        <w:jc w:val="left"/>
      </w:pPr>
      <w:r>
        <w:t xml:space="preserve"> 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18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inline distT="0" distB="0" distL="114300" distR="114300">
          <wp:extent cx="6076950" cy="390525"/>
          <wp:effectExtent l="0" t="0" r="0" b="9525"/>
          <wp:docPr id="47" name="图片 1" descr="说明书 中英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图片 1" descr="说明书 中英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7695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E06399"/>
    <w:multiLevelType w:val="multilevel"/>
    <w:tmpl w:val="0EE06399"/>
    <w:lvl w:ilvl="0" w:tentative="0">
      <w:start w:val="1"/>
      <w:numFmt w:val="decimal"/>
      <w:lvlText w:val="%1)"/>
      <w:lvlJc w:val="left"/>
      <w:pPr>
        <w:tabs>
          <w:tab w:val="left" w:pos="830"/>
        </w:tabs>
        <w:ind w:left="83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50"/>
        </w:tabs>
        <w:ind w:left="125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70"/>
        </w:tabs>
        <w:ind w:left="167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90"/>
        </w:tabs>
        <w:ind w:left="20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10"/>
        </w:tabs>
        <w:ind w:left="25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30"/>
        </w:tabs>
        <w:ind w:left="29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50"/>
        </w:tabs>
        <w:ind w:left="33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70"/>
        </w:tabs>
        <w:ind w:left="37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90"/>
        </w:tabs>
        <w:ind w:left="41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7A0"/>
    <w:rsid w:val="00010990"/>
    <w:rsid w:val="0001343C"/>
    <w:rsid w:val="0002669C"/>
    <w:rsid w:val="00037B93"/>
    <w:rsid w:val="00040393"/>
    <w:rsid w:val="00040FBF"/>
    <w:rsid w:val="00042FB4"/>
    <w:rsid w:val="00046046"/>
    <w:rsid w:val="000550E4"/>
    <w:rsid w:val="00062A26"/>
    <w:rsid w:val="00071E4D"/>
    <w:rsid w:val="00072DF2"/>
    <w:rsid w:val="00077095"/>
    <w:rsid w:val="000856AD"/>
    <w:rsid w:val="000958BC"/>
    <w:rsid w:val="000A2502"/>
    <w:rsid w:val="000A64B6"/>
    <w:rsid w:val="000A6805"/>
    <w:rsid w:val="000B2A01"/>
    <w:rsid w:val="000B4C4A"/>
    <w:rsid w:val="000C3A71"/>
    <w:rsid w:val="000D0B6A"/>
    <w:rsid w:val="000E1409"/>
    <w:rsid w:val="000E1584"/>
    <w:rsid w:val="000E3C1D"/>
    <w:rsid w:val="000F01BA"/>
    <w:rsid w:val="000F10E7"/>
    <w:rsid w:val="000F4CDC"/>
    <w:rsid w:val="000F554A"/>
    <w:rsid w:val="001037E3"/>
    <w:rsid w:val="0010390B"/>
    <w:rsid w:val="00103F69"/>
    <w:rsid w:val="00104873"/>
    <w:rsid w:val="00107617"/>
    <w:rsid w:val="00127687"/>
    <w:rsid w:val="00133C29"/>
    <w:rsid w:val="0013401C"/>
    <w:rsid w:val="0013700C"/>
    <w:rsid w:val="00141F4D"/>
    <w:rsid w:val="0015475F"/>
    <w:rsid w:val="001670AB"/>
    <w:rsid w:val="00175A45"/>
    <w:rsid w:val="001A16CE"/>
    <w:rsid w:val="001A35CA"/>
    <w:rsid w:val="001A53F0"/>
    <w:rsid w:val="001A54A4"/>
    <w:rsid w:val="001A5B33"/>
    <w:rsid w:val="001B5487"/>
    <w:rsid w:val="001B5F97"/>
    <w:rsid w:val="001D0CA2"/>
    <w:rsid w:val="001E253C"/>
    <w:rsid w:val="001E4D85"/>
    <w:rsid w:val="001E57EC"/>
    <w:rsid w:val="001E75E1"/>
    <w:rsid w:val="001F54B0"/>
    <w:rsid w:val="00201BE4"/>
    <w:rsid w:val="00203AD9"/>
    <w:rsid w:val="00205330"/>
    <w:rsid w:val="00205EC4"/>
    <w:rsid w:val="002076E1"/>
    <w:rsid w:val="00213D70"/>
    <w:rsid w:val="00213E81"/>
    <w:rsid w:val="00216C7C"/>
    <w:rsid w:val="00224249"/>
    <w:rsid w:val="00230AE4"/>
    <w:rsid w:val="002352EA"/>
    <w:rsid w:val="0023770D"/>
    <w:rsid w:val="0024135B"/>
    <w:rsid w:val="0024666A"/>
    <w:rsid w:val="00260E68"/>
    <w:rsid w:val="00270240"/>
    <w:rsid w:val="002712C8"/>
    <w:rsid w:val="002A3CC7"/>
    <w:rsid w:val="002A4D98"/>
    <w:rsid w:val="002A773E"/>
    <w:rsid w:val="002B1F44"/>
    <w:rsid w:val="002B3791"/>
    <w:rsid w:val="002D2C30"/>
    <w:rsid w:val="002D71A2"/>
    <w:rsid w:val="002E2C59"/>
    <w:rsid w:val="002E398E"/>
    <w:rsid w:val="002F4267"/>
    <w:rsid w:val="003011F4"/>
    <w:rsid w:val="003028BB"/>
    <w:rsid w:val="00304999"/>
    <w:rsid w:val="0031794E"/>
    <w:rsid w:val="0032300A"/>
    <w:rsid w:val="00324F94"/>
    <w:rsid w:val="0032738D"/>
    <w:rsid w:val="00327558"/>
    <w:rsid w:val="00332345"/>
    <w:rsid w:val="00341EC9"/>
    <w:rsid w:val="0034223A"/>
    <w:rsid w:val="00344AED"/>
    <w:rsid w:val="0034554E"/>
    <w:rsid w:val="003507A0"/>
    <w:rsid w:val="00351F2B"/>
    <w:rsid w:val="003634D0"/>
    <w:rsid w:val="00371636"/>
    <w:rsid w:val="0037399A"/>
    <w:rsid w:val="00376195"/>
    <w:rsid w:val="003870E8"/>
    <w:rsid w:val="003871FA"/>
    <w:rsid w:val="003919D4"/>
    <w:rsid w:val="00394B27"/>
    <w:rsid w:val="00397BC1"/>
    <w:rsid w:val="003A15B1"/>
    <w:rsid w:val="003A4C80"/>
    <w:rsid w:val="003A5EDF"/>
    <w:rsid w:val="003C0B6A"/>
    <w:rsid w:val="003C24E0"/>
    <w:rsid w:val="003C313C"/>
    <w:rsid w:val="003D433F"/>
    <w:rsid w:val="003D5A17"/>
    <w:rsid w:val="003E2D5A"/>
    <w:rsid w:val="003E5D8A"/>
    <w:rsid w:val="003E7DEA"/>
    <w:rsid w:val="003F223E"/>
    <w:rsid w:val="0040589C"/>
    <w:rsid w:val="00406788"/>
    <w:rsid w:val="00416A8E"/>
    <w:rsid w:val="00434DCA"/>
    <w:rsid w:val="004408C3"/>
    <w:rsid w:val="00444658"/>
    <w:rsid w:val="00445CAF"/>
    <w:rsid w:val="00446670"/>
    <w:rsid w:val="00451B04"/>
    <w:rsid w:val="00457673"/>
    <w:rsid w:val="00460E41"/>
    <w:rsid w:val="0046288E"/>
    <w:rsid w:val="0046629E"/>
    <w:rsid w:val="00466C22"/>
    <w:rsid w:val="00475EC8"/>
    <w:rsid w:val="00483C06"/>
    <w:rsid w:val="00484CA7"/>
    <w:rsid w:val="004872C2"/>
    <w:rsid w:val="004A0A4C"/>
    <w:rsid w:val="004A78D1"/>
    <w:rsid w:val="004B774E"/>
    <w:rsid w:val="004D0ACF"/>
    <w:rsid w:val="004D58EF"/>
    <w:rsid w:val="004E14ED"/>
    <w:rsid w:val="004E6272"/>
    <w:rsid w:val="004F4716"/>
    <w:rsid w:val="004F71C4"/>
    <w:rsid w:val="00501B88"/>
    <w:rsid w:val="0051090B"/>
    <w:rsid w:val="00511967"/>
    <w:rsid w:val="0052452B"/>
    <w:rsid w:val="005318D0"/>
    <w:rsid w:val="00540F34"/>
    <w:rsid w:val="00544A27"/>
    <w:rsid w:val="00550C96"/>
    <w:rsid w:val="00555CA9"/>
    <w:rsid w:val="005573D7"/>
    <w:rsid w:val="00560D4B"/>
    <w:rsid w:val="005618A4"/>
    <w:rsid w:val="00563581"/>
    <w:rsid w:val="00567603"/>
    <w:rsid w:val="00570317"/>
    <w:rsid w:val="0057573B"/>
    <w:rsid w:val="00581E59"/>
    <w:rsid w:val="00583618"/>
    <w:rsid w:val="00585E21"/>
    <w:rsid w:val="00587D3C"/>
    <w:rsid w:val="0059498B"/>
    <w:rsid w:val="00594BD4"/>
    <w:rsid w:val="005952BB"/>
    <w:rsid w:val="005A38AA"/>
    <w:rsid w:val="005A4A04"/>
    <w:rsid w:val="005A63AB"/>
    <w:rsid w:val="005B1F15"/>
    <w:rsid w:val="005C1D32"/>
    <w:rsid w:val="005C3F55"/>
    <w:rsid w:val="005C4936"/>
    <w:rsid w:val="005C59E1"/>
    <w:rsid w:val="005C70BC"/>
    <w:rsid w:val="005D04F5"/>
    <w:rsid w:val="005D085D"/>
    <w:rsid w:val="005D7DB1"/>
    <w:rsid w:val="005E7F2C"/>
    <w:rsid w:val="005F3154"/>
    <w:rsid w:val="005F3ADF"/>
    <w:rsid w:val="006026D4"/>
    <w:rsid w:val="00604C91"/>
    <w:rsid w:val="00604E7A"/>
    <w:rsid w:val="00607068"/>
    <w:rsid w:val="006106A8"/>
    <w:rsid w:val="006120C2"/>
    <w:rsid w:val="006122E3"/>
    <w:rsid w:val="00614EFE"/>
    <w:rsid w:val="006201C4"/>
    <w:rsid w:val="00624F47"/>
    <w:rsid w:val="00631436"/>
    <w:rsid w:val="00631972"/>
    <w:rsid w:val="006322D5"/>
    <w:rsid w:val="006325D3"/>
    <w:rsid w:val="00636C5E"/>
    <w:rsid w:val="00641C7D"/>
    <w:rsid w:val="00663870"/>
    <w:rsid w:val="00671811"/>
    <w:rsid w:val="00674635"/>
    <w:rsid w:val="0067706D"/>
    <w:rsid w:val="006908F8"/>
    <w:rsid w:val="006A13EB"/>
    <w:rsid w:val="006A4CE3"/>
    <w:rsid w:val="006A6458"/>
    <w:rsid w:val="006B59FF"/>
    <w:rsid w:val="006C0AEA"/>
    <w:rsid w:val="006C351E"/>
    <w:rsid w:val="006E73DF"/>
    <w:rsid w:val="006F05FF"/>
    <w:rsid w:val="006F22DD"/>
    <w:rsid w:val="006F38AB"/>
    <w:rsid w:val="00701750"/>
    <w:rsid w:val="007020A6"/>
    <w:rsid w:val="00702CD9"/>
    <w:rsid w:val="00704BD1"/>
    <w:rsid w:val="007154CF"/>
    <w:rsid w:val="0071566D"/>
    <w:rsid w:val="00722CA0"/>
    <w:rsid w:val="00727054"/>
    <w:rsid w:val="00730AA5"/>
    <w:rsid w:val="00730AED"/>
    <w:rsid w:val="00730F8C"/>
    <w:rsid w:val="00751C13"/>
    <w:rsid w:val="007577AF"/>
    <w:rsid w:val="007635C3"/>
    <w:rsid w:val="007666BD"/>
    <w:rsid w:val="007703D6"/>
    <w:rsid w:val="00771E5D"/>
    <w:rsid w:val="00774908"/>
    <w:rsid w:val="00774CDD"/>
    <w:rsid w:val="00776B22"/>
    <w:rsid w:val="007821D9"/>
    <w:rsid w:val="00791733"/>
    <w:rsid w:val="00791DF2"/>
    <w:rsid w:val="00792983"/>
    <w:rsid w:val="00796535"/>
    <w:rsid w:val="007979FB"/>
    <w:rsid w:val="007A66B9"/>
    <w:rsid w:val="007A7104"/>
    <w:rsid w:val="007B0E1D"/>
    <w:rsid w:val="007B1577"/>
    <w:rsid w:val="007B1B8C"/>
    <w:rsid w:val="007B6072"/>
    <w:rsid w:val="007D3537"/>
    <w:rsid w:val="007E117B"/>
    <w:rsid w:val="007E6963"/>
    <w:rsid w:val="007F030E"/>
    <w:rsid w:val="00807D1F"/>
    <w:rsid w:val="00810448"/>
    <w:rsid w:val="008135C7"/>
    <w:rsid w:val="00814D19"/>
    <w:rsid w:val="008178CC"/>
    <w:rsid w:val="008223C6"/>
    <w:rsid w:val="00832947"/>
    <w:rsid w:val="008347CC"/>
    <w:rsid w:val="0084258F"/>
    <w:rsid w:val="00860E38"/>
    <w:rsid w:val="0086548A"/>
    <w:rsid w:val="008657B3"/>
    <w:rsid w:val="0086599C"/>
    <w:rsid w:val="0086661A"/>
    <w:rsid w:val="00867366"/>
    <w:rsid w:val="008701AA"/>
    <w:rsid w:val="008735EF"/>
    <w:rsid w:val="0087532B"/>
    <w:rsid w:val="008771F1"/>
    <w:rsid w:val="0088368D"/>
    <w:rsid w:val="00886062"/>
    <w:rsid w:val="008922CC"/>
    <w:rsid w:val="008A48BE"/>
    <w:rsid w:val="008A5E02"/>
    <w:rsid w:val="008C156A"/>
    <w:rsid w:val="008C370E"/>
    <w:rsid w:val="008C7065"/>
    <w:rsid w:val="008D0576"/>
    <w:rsid w:val="008E1ECE"/>
    <w:rsid w:val="008E432A"/>
    <w:rsid w:val="008F024A"/>
    <w:rsid w:val="008F720B"/>
    <w:rsid w:val="008F7F00"/>
    <w:rsid w:val="00902D9F"/>
    <w:rsid w:val="009049BB"/>
    <w:rsid w:val="00904B4E"/>
    <w:rsid w:val="00905CBE"/>
    <w:rsid w:val="00910284"/>
    <w:rsid w:val="00912821"/>
    <w:rsid w:val="009166C0"/>
    <w:rsid w:val="00920A19"/>
    <w:rsid w:val="0092727F"/>
    <w:rsid w:val="00927D4D"/>
    <w:rsid w:val="00930831"/>
    <w:rsid w:val="00936630"/>
    <w:rsid w:val="0095061E"/>
    <w:rsid w:val="009531AB"/>
    <w:rsid w:val="0095593D"/>
    <w:rsid w:val="00964879"/>
    <w:rsid w:val="0097041D"/>
    <w:rsid w:val="0097104A"/>
    <w:rsid w:val="00976B7D"/>
    <w:rsid w:val="00993613"/>
    <w:rsid w:val="009973C5"/>
    <w:rsid w:val="0099753B"/>
    <w:rsid w:val="009B3B34"/>
    <w:rsid w:val="009C35A4"/>
    <w:rsid w:val="009C44F7"/>
    <w:rsid w:val="009C5CC8"/>
    <w:rsid w:val="009D1EEC"/>
    <w:rsid w:val="009E08EB"/>
    <w:rsid w:val="009F4216"/>
    <w:rsid w:val="009F69AB"/>
    <w:rsid w:val="00A039B6"/>
    <w:rsid w:val="00A12F1D"/>
    <w:rsid w:val="00A20769"/>
    <w:rsid w:val="00A2418E"/>
    <w:rsid w:val="00A24E28"/>
    <w:rsid w:val="00A27E57"/>
    <w:rsid w:val="00A325F2"/>
    <w:rsid w:val="00A353F7"/>
    <w:rsid w:val="00A3638E"/>
    <w:rsid w:val="00A365B3"/>
    <w:rsid w:val="00A41B41"/>
    <w:rsid w:val="00A60FDF"/>
    <w:rsid w:val="00A7130C"/>
    <w:rsid w:val="00A75A7A"/>
    <w:rsid w:val="00A77CEA"/>
    <w:rsid w:val="00A80A67"/>
    <w:rsid w:val="00A835BB"/>
    <w:rsid w:val="00A86365"/>
    <w:rsid w:val="00A90877"/>
    <w:rsid w:val="00A94DEE"/>
    <w:rsid w:val="00A97DB4"/>
    <w:rsid w:val="00AA1BB3"/>
    <w:rsid w:val="00AA228F"/>
    <w:rsid w:val="00AA4591"/>
    <w:rsid w:val="00AA6920"/>
    <w:rsid w:val="00AB04FD"/>
    <w:rsid w:val="00AB248C"/>
    <w:rsid w:val="00AB3F7A"/>
    <w:rsid w:val="00AC3457"/>
    <w:rsid w:val="00AD4A4F"/>
    <w:rsid w:val="00AE1495"/>
    <w:rsid w:val="00AE5D3C"/>
    <w:rsid w:val="00AF1C15"/>
    <w:rsid w:val="00AF3C26"/>
    <w:rsid w:val="00AF641D"/>
    <w:rsid w:val="00B07416"/>
    <w:rsid w:val="00B12F69"/>
    <w:rsid w:val="00B160BA"/>
    <w:rsid w:val="00B23DE5"/>
    <w:rsid w:val="00B265B5"/>
    <w:rsid w:val="00B27EFD"/>
    <w:rsid w:val="00B30EFB"/>
    <w:rsid w:val="00B32FE9"/>
    <w:rsid w:val="00B41E4F"/>
    <w:rsid w:val="00B53C1E"/>
    <w:rsid w:val="00B53C73"/>
    <w:rsid w:val="00B56344"/>
    <w:rsid w:val="00B64235"/>
    <w:rsid w:val="00B644EA"/>
    <w:rsid w:val="00B70175"/>
    <w:rsid w:val="00B72A01"/>
    <w:rsid w:val="00B83B39"/>
    <w:rsid w:val="00B952DA"/>
    <w:rsid w:val="00BA49FD"/>
    <w:rsid w:val="00BB46CA"/>
    <w:rsid w:val="00BB6A04"/>
    <w:rsid w:val="00BC175F"/>
    <w:rsid w:val="00BC3C3C"/>
    <w:rsid w:val="00BC7DBC"/>
    <w:rsid w:val="00BD33D2"/>
    <w:rsid w:val="00BD3522"/>
    <w:rsid w:val="00BD5C75"/>
    <w:rsid w:val="00BD6A1A"/>
    <w:rsid w:val="00BD7348"/>
    <w:rsid w:val="00BD7DA1"/>
    <w:rsid w:val="00BE35E1"/>
    <w:rsid w:val="00BF445A"/>
    <w:rsid w:val="00BF7105"/>
    <w:rsid w:val="00C0476E"/>
    <w:rsid w:val="00C0717C"/>
    <w:rsid w:val="00C136F0"/>
    <w:rsid w:val="00C13C58"/>
    <w:rsid w:val="00C16232"/>
    <w:rsid w:val="00C2067F"/>
    <w:rsid w:val="00C208FE"/>
    <w:rsid w:val="00C217B7"/>
    <w:rsid w:val="00C251B6"/>
    <w:rsid w:val="00C4571C"/>
    <w:rsid w:val="00C56419"/>
    <w:rsid w:val="00C57A7C"/>
    <w:rsid w:val="00C57AA9"/>
    <w:rsid w:val="00CC13B2"/>
    <w:rsid w:val="00CC4932"/>
    <w:rsid w:val="00CC53AD"/>
    <w:rsid w:val="00CD1058"/>
    <w:rsid w:val="00CD1E4F"/>
    <w:rsid w:val="00CD36BD"/>
    <w:rsid w:val="00CD72FD"/>
    <w:rsid w:val="00CE4F1F"/>
    <w:rsid w:val="00D002C0"/>
    <w:rsid w:val="00D129CA"/>
    <w:rsid w:val="00D401DE"/>
    <w:rsid w:val="00D414D0"/>
    <w:rsid w:val="00D43DE6"/>
    <w:rsid w:val="00D5717C"/>
    <w:rsid w:val="00D57237"/>
    <w:rsid w:val="00D578C1"/>
    <w:rsid w:val="00D578CB"/>
    <w:rsid w:val="00D57B00"/>
    <w:rsid w:val="00D63E69"/>
    <w:rsid w:val="00D64150"/>
    <w:rsid w:val="00D703CC"/>
    <w:rsid w:val="00D778DA"/>
    <w:rsid w:val="00D826B3"/>
    <w:rsid w:val="00D90B36"/>
    <w:rsid w:val="00D946D9"/>
    <w:rsid w:val="00DA4E04"/>
    <w:rsid w:val="00DA666F"/>
    <w:rsid w:val="00DC193D"/>
    <w:rsid w:val="00DD223A"/>
    <w:rsid w:val="00DD56DB"/>
    <w:rsid w:val="00DD7C83"/>
    <w:rsid w:val="00DE5955"/>
    <w:rsid w:val="00DF0D35"/>
    <w:rsid w:val="00DF4DBC"/>
    <w:rsid w:val="00E01A02"/>
    <w:rsid w:val="00E041C6"/>
    <w:rsid w:val="00E06994"/>
    <w:rsid w:val="00E13454"/>
    <w:rsid w:val="00E21DE1"/>
    <w:rsid w:val="00E21ED4"/>
    <w:rsid w:val="00E22EAE"/>
    <w:rsid w:val="00E25FCA"/>
    <w:rsid w:val="00E3175A"/>
    <w:rsid w:val="00E35270"/>
    <w:rsid w:val="00E36D94"/>
    <w:rsid w:val="00E40274"/>
    <w:rsid w:val="00E4192F"/>
    <w:rsid w:val="00E43E77"/>
    <w:rsid w:val="00E43EEF"/>
    <w:rsid w:val="00E465A5"/>
    <w:rsid w:val="00E52A3A"/>
    <w:rsid w:val="00E5687F"/>
    <w:rsid w:val="00E74AF5"/>
    <w:rsid w:val="00E801ED"/>
    <w:rsid w:val="00E834E5"/>
    <w:rsid w:val="00E9592C"/>
    <w:rsid w:val="00EA06E2"/>
    <w:rsid w:val="00EA1CB0"/>
    <w:rsid w:val="00EA270E"/>
    <w:rsid w:val="00EA4C9F"/>
    <w:rsid w:val="00EA50FF"/>
    <w:rsid w:val="00EC0881"/>
    <w:rsid w:val="00EC288E"/>
    <w:rsid w:val="00EC2FB8"/>
    <w:rsid w:val="00EC555E"/>
    <w:rsid w:val="00EC674B"/>
    <w:rsid w:val="00EC7ECF"/>
    <w:rsid w:val="00ED0654"/>
    <w:rsid w:val="00ED5989"/>
    <w:rsid w:val="00ED7409"/>
    <w:rsid w:val="00EE3506"/>
    <w:rsid w:val="00EF0A6D"/>
    <w:rsid w:val="00EF1D01"/>
    <w:rsid w:val="00EF20D1"/>
    <w:rsid w:val="00EF4B8E"/>
    <w:rsid w:val="00EF6E13"/>
    <w:rsid w:val="00F01A12"/>
    <w:rsid w:val="00F04D1B"/>
    <w:rsid w:val="00F06217"/>
    <w:rsid w:val="00F0743C"/>
    <w:rsid w:val="00F20DD0"/>
    <w:rsid w:val="00F21F48"/>
    <w:rsid w:val="00F24003"/>
    <w:rsid w:val="00F24F4E"/>
    <w:rsid w:val="00F35979"/>
    <w:rsid w:val="00F371F3"/>
    <w:rsid w:val="00F408F2"/>
    <w:rsid w:val="00F45CED"/>
    <w:rsid w:val="00F47A4F"/>
    <w:rsid w:val="00F552E6"/>
    <w:rsid w:val="00F6052C"/>
    <w:rsid w:val="00F60FB2"/>
    <w:rsid w:val="00F61B9F"/>
    <w:rsid w:val="00F61E31"/>
    <w:rsid w:val="00F74CEA"/>
    <w:rsid w:val="00F779E8"/>
    <w:rsid w:val="00F85FEC"/>
    <w:rsid w:val="00F917E9"/>
    <w:rsid w:val="00FC020F"/>
    <w:rsid w:val="00FC4ECA"/>
    <w:rsid w:val="00FD4570"/>
    <w:rsid w:val="00FE121E"/>
    <w:rsid w:val="0E05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iPriority w:val="99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22"/>
    <w:qFormat/>
    <w:uiPriority w:val="99"/>
    <w:pPr>
      <w:ind w:left="100" w:leftChars="2500"/>
    </w:pPr>
  </w:style>
  <w:style w:type="paragraph" w:styleId="4">
    <w:name w:val="Balloon Text"/>
    <w:basedOn w:val="1"/>
    <w:link w:val="24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5"/>
    <w:qFormat/>
    <w:uiPriority w:val="99"/>
    <w:pPr>
      <w:spacing w:before="240" w:after="60" w:line="312" w:lineRule="auto"/>
      <w:jc w:val="center"/>
      <w:outlineLvl w:val="1"/>
    </w:pPr>
    <w:rPr>
      <w:rFonts w:ascii="Cambria" w:hAnsi="Cambria" w:cs="Cambria"/>
      <w:b/>
      <w:bCs/>
      <w:kern w:val="28"/>
      <w:sz w:val="32"/>
      <w:szCs w:val="32"/>
    </w:rPr>
  </w:style>
  <w:style w:type="paragraph" w:styleId="8">
    <w:name w:val="Title"/>
    <w:basedOn w:val="1"/>
    <w:next w:val="1"/>
    <w:link w:val="23"/>
    <w:qFormat/>
    <w:uiPriority w:val="99"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table" w:styleId="10">
    <w:name w:val="Table Grid"/>
    <w:basedOn w:val="9"/>
    <w:qFormat/>
    <w:uiPriority w:val="99"/>
    <w:rPr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ing 1 Char"/>
    <w:basedOn w:val="11"/>
    <w:link w:val="2"/>
    <w:locked/>
    <w:uiPriority w:val="99"/>
    <w:rPr>
      <w:b/>
      <w:bCs/>
      <w:kern w:val="44"/>
      <w:sz w:val="44"/>
      <w:szCs w:val="44"/>
    </w:rPr>
  </w:style>
  <w:style w:type="character" w:customStyle="1" w:styleId="13">
    <w:name w:val="Header Char"/>
    <w:basedOn w:val="11"/>
    <w:link w:val="6"/>
    <w:qFormat/>
    <w:locked/>
    <w:uiPriority w:val="99"/>
    <w:rPr>
      <w:kern w:val="2"/>
      <w:sz w:val="18"/>
      <w:szCs w:val="18"/>
    </w:rPr>
  </w:style>
  <w:style w:type="character" w:customStyle="1" w:styleId="14">
    <w:name w:val="Footer Char"/>
    <w:basedOn w:val="11"/>
    <w:link w:val="5"/>
    <w:qFormat/>
    <w:locked/>
    <w:uiPriority w:val="99"/>
    <w:rPr>
      <w:kern w:val="2"/>
      <w:sz w:val="18"/>
      <w:szCs w:val="18"/>
    </w:rPr>
  </w:style>
  <w:style w:type="character" w:customStyle="1" w:styleId="15">
    <w:name w:val="Subtitle Char"/>
    <w:basedOn w:val="11"/>
    <w:link w:val="7"/>
    <w:qFormat/>
    <w:locked/>
    <w:uiPriority w:val="99"/>
    <w:rPr>
      <w:rFonts w:ascii="Cambria" w:hAnsi="Cambria" w:cs="Cambria"/>
      <w:b/>
      <w:bCs/>
      <w:kern w:val="28"/>
      <w:sz w:val="32"/>
      <w:szCs w:val="32"/>
    </w:rPr>
  </w:style>
  <w:style w:type="paragraph" w:styleId="16">
    <w:name w:val="Quote"/>
    <w:basedOn w:val="1"/>
    <w:next w:val="1"/>
    <w:link w:val="17"/>
    <w:qFormat/>
    <w:uiPriority w:val="99"/>
    <w:rPr>
      <w:i/>
      <w:iCs/>
      <w:color w:val="000000"/>
    </w:rPr>
  </w:style>
  <w:style w:type="character" w:customStyle="1" w:styleId="17">
    <w:name w:val="Quote Char"/>
    <w:basedOn w:val="11"/>
    <w:link w:val="16"/>
    <w:qFormat/>
    <w:locked/>
    <w:uiPriority w:val="99"/>
    <w:rPr>
      <w:i/>
      <w:iCs/>
      <w:color w:val="000000"/>
      <w:kern w:val="2"/>
      <w:sz w:val="24"/>
      <w:szCs w:val="24"/>
    </w:rPr>
  </w:style>
  <w:style w:type="paragraph" w:customStyle="1" w:styleId="18">
    <w:name w:val="Default"/>
    <w:qFormat/>
    <w:uiPriority w:val="99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kern w:val="0"/>
      <w:sz w:val="24"/>
      <w:szCs w:val="24"/>
      <w:lang w:val="en-US" w:eastAsia="zh-CN" w:bidi="ar-SA"/>
    </w:rPr>
  </w:style>
  <w:style w:type="paragraph" w:customStyle="1" w:styleId="19">
    <w:name w:val="默认段落字体 Para Char Char Char Char"/>
    <w:basedOn w:val="1"/>
    <w:qFormat/>
    <w:uiPriority w:val="99"/>
    <w:rPr>
      <w:kern w:val="0"/>
      <w:sz w:val="20"/>
      <w:szCs w:val="20"/>
    </w:rPr>
  </w:style>
  <w:style w:type="paragraph" w:customStyle="1" w:styleId="20">
    <w:name w:val="缺省文本"/>
    <w:basedOn w:val="1"/>
    <w:qFormat/>
    <w:uiPriority w:val="99"/>
    <w:pPr>
      <w:autoSpaceDE w:val="0"/>
      <w:autoSpaceDN w:val="0"/>
      <w:adjustRightInd w:val="0"/>
      <w:jc w:val="left"/>
    </w:pPr>
    <w:rPr>
      <w:kern w:val="0"/>
      <w:sz w:val="24"/>
      <w:szCs w:val="24"/>
    </w:rPr>
  </w:style>
  <w:style w:type="paragraph" w:customStyle="1" w:styleId="21">
    <w:name w:val="封面文档标题"/>
    <w:basedOn w:val="1"/>
    <w:qFormat/>
    <w:uiPriority w:val="99"/>
    <w:pPr>
      <w:autoSpaceDE w:val="0"/>
      <w:autoSpaceDN w:val="0"/>
      <w:adjustRightInd w:val="0"/>
      <w:spacing w:line="360" w:lineRule="auto"/>
      <w:jc w:val="center"/>
    </w:pPr>
    <w:rPr>
      <w:rFonts w:ascii="Arial" w:hAnsi="Arial" w:cs="Arial"/>
      <w:b/>
      <w:bCs/>
      <w:kern w:val="0"/>
      <w:sz w:val="56"/>
      <w:szCs w:val="56"/>
    </w:rPr>
  </w:style>
  <w:style w:type="character" w:customStyle="1" w:styleId="22">
    <w:name w:val="Date Char"/>
    <w:basedOn w:val="11"/>
    <w:link w:val="3"/>
    <w:qFormat/>
    <w:locked/>
    <w:uiPriority w:val="99"/>
    <w:rPr>
      <w:kern w:val="2"/>
      <w:sz w:val="24"/>
      <w:szCs w:val="24"/>
    </w:rPr>
  </w:style>
  <w:style w:type="character" w:customStyle="1" w:styleId="23">
    <w:name w:val="Title Char"/>
    <w:basedOn w:val="11"/>
    <w:link w:val="8"/>
    <w:qFormat/>
    <w:locked/>
    <w:uiPriority w:val="99"/>
    <w:rPr>
      <w:rFonts w:ascii="Cambria" w:hAnsi="Cambria" w:cs="Cambria"/>
      <w:b/>
      <w:bCs/>
      <w:kern w:val="2"/>
      <w:sz w:val="32"/>
      <w:szCs w:val="32"/>
    </w:rPr>
  </w:style>
  <w:style w:type="character" w:customStyle="1" w:styleId="24">
    <w:name w:val="Balloon Text Char"/>
    <w:basedOn w:val="11"/>
    <w:link w:val="4"/>
    <w:qFormat/>
    <w:locked/>
    <w:uiPriority w:val="99"/>
    <w:rPr>
      <w:kern w:val="2"/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WWW.YlmF.CoM</Company>
  <Pages>9</Pages>
  <Words>647</Words>
  <Characters>977</Characters>
  <Lines>0</Lines>
  <Paragraphs>0</Paragraphs>
  <TotalTime>565</TotalTime>
  <ScaleCrop>false</ScaleCrop>
  <LinksUpToDate>false</LinksUpToDate>
  <CharactersWithSpaces>985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2012-10-28T06:22:00Z</dcterms:created>
  <dc:creator>王鼎奕</dc:creator>
  <cp:lastModifiedBy>王建</cp:lastModifiedBy>
  <cp:lastPrinted>2012-05-11T01:18:00Z</cp:lastPrinted>
  <dcterms:modified xsi:type="dcterms:W3CDTF">2022-12-06T09:23:48Z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23B8CCC121E9491CAF9E7E56199B2955</vt:lpwstr>
  </property>
</Properties>
</file>